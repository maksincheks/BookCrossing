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7E161A" w14:textId="132104AB" w:rsidR="00BF69CF" w:rsidRDefault="00BF69CF" w:rsidP="00BF69CF">
      <w:pPr>
        <w:ind w:firstLine="0"/>
      </w:pPr>
    </w:p>
    <w:tbl>
      <w:tblPr>
        <w:tblpPr w:leftFromText="180" w:rightFromText="180" w:vertAnchor="text" w:horzAnchor="margin" w:tblpXSpec="right" w:tblpY="-727"/>
        <w:tblW w:w="10172" w:type="dxa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035A26" w14:paraId="171EF3DA" w14:textId="77777777" w:rsidTr="00990EAC">
        <w:tc>
          <w:tcPr>
            <w:tcW w:w="4821" w:type="dxa"/>
          </w:tcPr>
          <w:p w14:paraId="78A88FFE" w14:textId="4AA6C91C" w:rsidR="00990EAC" w:rsidRPr="00646136" w:rsidRDefault="00990EAC" w:rsidP="00A6518F">
            <w:pPr>
              <w:ind w:firstLine="0"/>
            </w:pPr>
          </w:p>
        </w:tc>
        <w:tc>
          <w:tcPr>
            <w:tcW w:w="1162" w:type="dxa"/>
          </w:tcPr>
          <w:p w14:paraId="75A8F17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D45501A" w14:textId="77777777" w:rsidR="00990EAC" w:rsidRPr="00646136" w:rsidRDefault="00990EAC" w:rsidP="00A6518F">
            <w:pPr>
              <w:ind w:firstLine="0"/>
            </w:pPr>
            <w:r w:rsidRPr="00646136">
              <w:t>УТВЕРЖДАЮ</w:t>
            </w:r>
          </w:p>
        </w:tc>
      </w:tr>
      <w:tr w:rsidR="00035A26" w14:paraId="601542A4" w14:textId="77777777" w:rsidTr="00990EAC">
        <w:trPr>
          <w:trHeight w:val="2047"/>
        </w:trPr>
        <w:tc>
          <w:tcPr>
            <w:tcW w:w="4821" w:type="dxa"/>
            <w:hideMark/>
          </w:tcPr>
          <w:p w14:paraId="7168C491" w14:textId="0DD4DF0D" w:rsidR="00990EAC" w:rsidRPr="00F62A47" w:rsidRDefault="00990EAC" w:rsidP="00A6518F">
            <w:pPr>
              <w:ind w:firstLine="0"/>
            </w:pPr>
          </w:p>
        </w:tc>
        <w:tc>
          <w:tcPr>
            <w:tcW w:w="1162" w:type="dxa"/>
          </w:tcPr>
          <w:p w14:paraId="5B49D94C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27E7F7E5" w14:textId="5EABDCC0" w:rsidR="00990EAC" w:rsidRPr="00646136" w:rsidRDefault="00DC5FE1" w:rsidP="00A6518F">
            <w:pPr>
              <w:ind w:firstLine="0"/>
            </w:pPr>
            <w:r>
              <w:t>Руководитель</w:t>
            </w:r>
            <w:r w:rsidR="00F62A47">
              <w:t xml:space="preserve"> </w:t>
            </w:r>
            <w:r w:rsidR="003E5AB9">
              <w:t>УП</w:t>
            </w:r>
          </w:p>
          <w:p w14:paraId="091DDD7E" w14:textId="63DD2E47" w:rsidR="00990EAC" w:rsidRPr="00646136" w:rsidRDefault="00990EAC" w:rsidP="00A6518F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proofErr w:type="spellStart"/>
            <w:r w:rsidR="003E5AB9">
              <w:t>Долженкова</w:t>
            </w:r>
            <w:proofErr w:type="spellEnd"/>
            <w:r w:rsidR="003E5AB9">
              <w:t xml:space="preserve"> М.Л</w:t>
            </w:r>
          </w:p>
          <w:p w14:paraId="3DBEE99F" w14:textId="4059611F" w:rsidR="00990EAC" w:rsidRPr="00F62A47" w:rsidRDefault="00D31A36" w:rsidP="00A6518F">
            <w:pPr>
              <w:ind w:firstLine="0"/>
            </w:pPr>
            <w:r>
              <w:t>«____» _____________ 20__</w:t>
            </w:r>
            <w:r w:rsidR="00990EAC" w:rsidRPr="00646136">
              <w:t> г.</w:t>
            </w:r>
          </w:p>
        </w:tc>
      </w:tr>
    </w:tbl>
    <w:p w14:paraId="6D8F6D6B" w14:textId="01758C08" w:rsidR="00990EAC" w:rsidRDefault="00990EAC" w:rsidP="00990EAC"/>
    <w:p w14:paraId="1589C4A2" w14:textId="2C8F89E0" w:rsidR="00A00224" w:rsidRDefault="00A00224" w:rsidP="00990EAC"/>
    <w:p w14:paraId="4B8E844F" w14:textId="77777777" w:rsidR="00BF69CF" w:rsidRPr="00646136" w:rsidRDefault="00BF69CF" w:rsidP="00990EAC"/>
    <w:p w14:paraId="326582D4" w14:textId="6E9C214C" w:rsidR="00990EAC" w:rsidRPr="003E5AB9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13E1C684" w14:textId="2ACA4D63" w:rsidR="0060554D" w:rsidRDefault="00990EAC" w:rsidP="0060554D">
      <w:pPr>
        <w:ind w:firstLine="0"/>
        <w:jc w:val="center"/>
      </w:pPr>
      <w:r w:rsidRPr="00646136">
        <w:t xml:space="preserve">на </w:t>
      </w:r>
      <w:r w:rsidR="00F2337D">
        <w:t>разработку</w:t>
      </w:r>
      <w:r w:rsidR="0060554D">
        <w:t xml:space="preserve"> </w:t>
      </w:r>
    </w:p>
    <w:p w14:paraId="2E07AA01" w14:textId="0026E152" w:rsidR="00513F48" w:rsidRDefault="00222BF6" w:rsidP="0060554D">
      <w:pPr>
        <w:ind w:firstLine="0"/>
        <w:jc w:val="center"/>
      </w:pPr>
      <w:r>
        <w:t>цифровой платформы для обмена книг</w:t>
      </w:r>
      <w:r w:rsidR="00640682">
        <w:t xml:space="preserve"> «ВятКнига»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43A45896" w:rsidR="00990EAC" w:rsidRPr="00646136" w:rsidRDefault="00990EAC" w:rsidP="0013162A">
            <w:pPr>
              <w:ind w:firstLine="0"/>
            </w:pP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5AB9">
        <w:trPr>
          <w:trHeight w:val="1713"/>
        </w:trPr>
        <w:tc>
          <w:tcPr>
            <w:tcW w:w="4821" w:type="dxa"/>
          </w:tcPr>
          <w:p w14:paraId="391E9847" w14:textId="12E74837" w:rsidR="00DB67CB" w:rsidRPr="00646136" w:rsidRDefault="00DB67CB" w:rsidP="0013162A">
            <w:pPr>
              <w:ind w:firstLine="0"/>
            </w:pP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7E378772" w:rsidR="00DB67CB" w:rsidRPr="00646136" w:rsidRDefault="003E5AB9" w:rsidP="0013162A">
            <w:pPr>
              <w:ind w:firstLine="0"/>
            </w:pPr>
            <w:r>
              <w:t>Студент Колледжа ВятГУ</w:t>
            </w:r>
          </w:p>
          <w:p w14:paraId="2CA16E67" w14:textId="5E525F0A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222BF6">
              <w:t>Исупова М.О</w:t>
            </w:r>
            <w:r w:rsidR="003E5AB9">
              <w:t>.</w:t>
            </w:r>
          </w:p>
          <w:p w14:paraId="481526AE" w14:textId="28E6C5C8" w:rsidR="00D37FCB" w:rsidRPr="00D37FCB" w:rsidRDefault="00DB67CB" w:rsidP="0013162A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3E22A5" w14:paraId="415F2DB0" w14:textId="77777777" w:rsidTr="003E22A5">
        <w:trPr>
          <w:trHeight w:val="419"/>
        </w:trPr>
        <w:tc>
          <w:tcPr>
            <w:tcW w:w="4821" w:type="dxa"/>
          </w:tcPr>
          <w:p w14:paraId="2D3A0885" w14:textId="77777777" w:rsidR="003E22A5" w:rsidRPr="00D31A36" w:rsidRDefault="003E22A5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3E22A5" w:rsidRPr="00646136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1AE938C" w14:textId="0240A84A" w:rsidR="003E22A5" w:rsidRPr="00D31A36" w:rsidRDefault="003E22A5" w:rsidP="003E22A5">
            <w:pPr>
              <w:ind w:firstLine="0"/>
            </w:pPr>
          </w:p>
        </w:tc>
      </w:tr>
      <w:tr w:rsidR="00A00224" w14:paraId="74DEDF48" w14:textId="77777777" w:rsidTr="00A00224">
        <w:trPr>
          <w:trHeight w:val="1712"/>
        </w:trPr>
        <w:tc>
          <w:tcPr>
            <w:tcW w:w="4821" w:type="dxa"/>
          </w:tcPr>
          <w:p w14:paraId="18E7F5BA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15CA9CF7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18F472A5" w14:textId="0584E000" w:rsidR="00A00224" w:rsidRPr="00646136" w:rsidRDefault="00A00224" w:rsidP="00A00224">
            <w:pPr>
              <w:ind w:firstLine="0"/>
            </w:pPr>
          </w:p>
        </w:tc>
      </w:tr>
      <w:tr w:rsidR="00A00224" w14:paraId="1F060E05" w14:textId="77777777" w:rsidTr="003E22A5">
        <w:trPr>
          <w:trHeight w:val="419"/>
        </w:trPr>
        <w:tc>
          <w:tcPr>
            <w:tcW w:w="4821" w:type="dxa"/>
          </w:tcPr>
          <w:p w14:paraId="040CF9B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00D3B872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5557A948" w14:textId="55920D8F" w:rsidR="00A00224" w:rsidRPr="00646136" w:rsidRDefault="00A00224" w:rsidP="00A00224">
            <w:pPr>
              <w:ind w:firstLine="0"/>
            </w:pPr>
          </w:p>
        </w:tc>
      </w:tr>
      <w:tr w:rsidR="00A00224" w14:paraId="10817EA7" w14:textId="77777777" w:rsidTr="003E22A5">
        <w:trPr>
          <w:trHeight w:val="1713"/>
        </w:trPr>
        <w:tc>
          <w:tcPr>
            <w:tcW w:w="4821" w:type="dxa"/>
          </w:tcPr>
          <w:p w14:paraId="7B688BE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3377A854" w14:textId="5F1F0233" w:rsidR="00A00224" w:rsidRPr="00D31A36" w:rsidRDefault="00A00224" w:rsidP="00A00224">
            <w:pPr>
              <w:ind w:firstLine="0"/>
            </w:pPr>
          </w:p>
        </w:tc>
      </w:tr>
    </w:tbl>
    <w:p w14:paraId="5FFDF43C" w14:textId="77777777" w:rsidR="00BF69CF" w:rsidRDefault="00BF69CF" w:rsidP="003E5AB9">
      <w:pPr>
        <w:ind w:firstLine="0"/>
      </w:pPr>
    </w:p>
    <w:p w14:paraId="3334347A" w14:textId="0B30A59B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3E5AB9">
        <w:t>5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4BA0AD8D" w14:textId="14D233D3" w:rsidR="00871964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71964" w:rsidRPr="00E86F2E">
            <w:rPr>
              <w:rStyle w:val="a6"/>
            </w:rPr>
            <w:fldChar w:fldCharType="begin"/>
          </w:r>
          <w:r w:rsidR="00871964" w:rsidRPr="00E86F2E">
            <w:rPr>
              <w:rStyle w:val="a6"/>
            </w:rPr>
            <w:instrText xml:space="preserve"> </w:instrText>
          </w:r>
          <w:r w:rsidR="00871964">
            <w:instrText>HYPERLINK \l "_Toc212573034"</w:instrText>
          </w:r>
          <w:r w:rsidR="00871964" w:rsidRPr="00E86F2E">
            <w:rPr>
              <w:rStyle w:val="a6"/>
            </w:rPr>
            <w:instrText xml:space="preserve"> </w:instrText>
          </w:r>
          <w:r w:rsidR="00871964" w:rsidRPr="00E86F2E">
            <w:rPr>
              <w:rStyle w:val="a6"/>
            </w:rPr>
          </w:r>
          <w:r w:rsidR="00871964" w:rsidRPr="00E86F2E">
            <w:rPr>
              <w:rStyle w:val="a6"/>
            </w:rPr>
            <w:fldChar w:fldCharType="separate"/>
          </w:r>
          <w:r w:rsidR="00871964" w:rsidRPr="00E86F2E">
            <w:rPr>
              <w:rStyle w:val="a6"/>
            </w:rPr>
            <w:t>Введение</w:t>
          </w:r>
          <w:r w:rsidR="00871964">
            <w:rPr>
              <w:webHidden/>
            </w:rPr>
            <w:tab/>
          </w:r>
          <w:r w:rsidR="00871964">
            <w:rPr>
              <w:webHidden/>
            </w:rPr>
            <w:fldChar w:fldCharType="begin"/>
          </w:r>
          <w:r w:rsidR="00871964">
            <w:rPr>
              <w:webHidden/>
            </w:rPr>
            <w:instrText xml:space="preserve"> PAGEREF _Toc212573034 \h </w:instrText>
          </w:r>
          <w:r w:rsidR="00871964">
            <w:rPr>
              <w:webHidden/>
            </w:rPr>
          </w:r>
          <w:r w:rsidR="00871964">
            <w:rPr>
              <w:webHidden/>
            </w:rPr>
            <w:fldChar w:fldCharType="separate"/>
          </w:r>
          <w:r w:rsidR="00871964">
            <w:rPr>
              <w:webHidden/>
            </w:rPr>
            <w:t>2</w:t>
          </w:r>
          <w:r w:rsidR="00871964">
            <w:rPr>
              <w:webHidden/>
            </w:rPr>
            <w:fldChar w:fldCharType="end"/>
          </w:r>
          <w:r w:rsidR="00871964" w:rsidRPr="00E86F2E">
            <w:rPr>
              <w:rStyle w:val="a6"/>
            </w:rPr>
            <w:fldChar w:fldCharType="end"/>
          </w:r>
        </w:p>
        <w:p w14:paraId="6E2ED4F5" w14:textId="41093F96" w:rsidR="00871964" w:rsidRDefault="0087196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35" w:history="1">
            <w:r w:rsidRPr="00E86F2E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5ACB9EF" w14:textId="784E6D86" w:rsidR="00871964" w:rsidRDefault="0087196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36" w:history="1">
            <w:r w:rsidRPr="00E86F2E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E65D447" w14:textId="1DBF65F3" w:rsidR="00871964" w:rsidRDefault="0087196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37" w:history="1">
            <w:r w:rsidRPr="00E86F2E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8D6216" w14:textId="1FE61EBE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38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1F8CBF9" w14:textId="179E12D2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39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0B5CB19" w14:textId="1C651ECA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40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93D6E66" w14:textId="31E09C53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41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4C1239D" w14:textId="792A44DC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42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07FE860" w14:textId="4679F428" w:rsidR="00871964" w:rsidRDefault="0087196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43" w:history="1">
            <w:r w:rsidRPr="00E86F2E">
              <w:rPr>
                <w:rStyle w:val="a6"/>
              </w:rPr>
              <w:t>3.5.1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Функциональное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02500A" w14:textId="0ACBF556" w:rsidR="00871964" w:rsidRDefault="0087196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44" w:history="1">
            <w:r w:rsidRPr="00E86F2E">
              <w:rPr>
                <w:rStyle w:val="a6"/>
              </w:rPr>
              <w:t>3.5.2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Эксплуатационное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1C56D11" w14:textId="7CF1B24A" w:rsidR="00871964" w:rsidRDefault="0087196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45" w:history="1">
            <w:r w:rsidRPr="00E86F2E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DF61DE2" w14:textId="2E1C5B5F" w:rsidR="00871964" w:rsidRDefault="0087196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46" w:history="1">
            <w:r w:rsidRPr="00E86F2E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5E558D8" w14:textId="22D8162A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47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A8E261F" w14:textId="07BA8280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48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A5929F5" w14:textId="7CC21985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49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технологическому стеку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9AB8CC6" w14:textId="00D241CF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50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5444991" w14:textId="3842125B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51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7C71E03" w14:textId="1A8E4165" w:rsidR="00871964" w:rsidRDefault="0087196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52" w:history="1">
            <w:r w:rsidRPr="00E86F2E">
              <w:rPr>
                <w:rStyle w:val="a6"/>
              </w:rPr>
              <w:t>5.5.1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CD726DD" w14:textId="01B7FF8F" w:rsidR="00871964" w:rsidRDefault="0087196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53" w:history="1">
            <w:r w:rsidRPr="00E86F2E">
              <w:rPr>
                <w:rStyle w:val="a6"/>
              </w:rPr>
              <w:t>5.5.2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4FADAF4" w14:textId="73E2215A" w:rsidR="00871964" w:rsidRDefault="0087196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54" w:history="1">
            <w:r w:rsidRPr="00E86F2E">
              <w:rPr>
                <w:rStyle w:val="a6"/>
              </w:rPr>
              <w:t>5.5.3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6AEA758" w14:textId="402194C1" w:rsidR="00871964" w:rsidRDefault="0087196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55" w:history="1">
            <w:r w:rsidRPr="00E86F2E">
              <w:rPr>
                <w:rStyle w:val="a6"/>
              </w:rPr>
              <w:t>5.5.4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556B99B" w14:textId="6D8B162B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56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B1B3298" w14:textId="48DA87BD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57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D70CF68" w14:textId="64DE9E79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58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BD188B2" w14:textId="6C306379" w:rsidR="00871964" w:rsidRDefault="0087196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59" w:history="1">
            <w:r w:rsidRPr="00E86F2E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075EC2D" w14:textId="3630F977" w:rsidR="00871964" w:rsidRDefault="0087196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60" w:history="1">
            <w:r w:rsidRPr="00E86F2E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6F2808B" w14:textId="7D31A14F" w:rsidR="00871964" w:rsidRDefault="0087196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61" w:history="1">
            <w:r w:rsidRPr="00E86F2E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03A3A9F" w14:textId="43A91A99" w:rsidR="00871964" w:rsidRDefault="0087196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2573062" w:history="1">
            <w:r w:rsidRPr="00E86F2E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86F2E">
              <w:rPr>
                <w:rStyle w:val="a6"/>
              </w:rPr>
              <w:t>Требования к приемно-сдаточным процедурам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_Toc212573062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CF0F4E1" w14:textId="4F069C22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3E8E18AE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1" w:name="_Toc212573034"/>
      <w:r>
        <w:lastRenderedPageBreak/>
        <w:t>Вв</w:t>
      </w:r>
      <w:r w:rsidR="005A4E60" w:rsidRPr="00F62DCD">
        <w:t>едение</w:t>
      </w:r>
      <w:bookmarkEnd w:id="1"/>
    </w:p>
    <w:p w14:paraId="0AC6800E" w14:textId="6909B4CB" w:rsidR="003E5AB9" w:rsidRDefault="00ED4ABA" w:rsidP="003E5AB9">
      <w:r>
        <w:t xml:space="preserve">Данный документ является техническим заданием для разработки </w:t>
      </w:r>
      <w:r w:rsidR="00222BF6">
        <w:t>цифровой платформы для обмена книгами</w:t>
      </w:r>
    </w:p>
    <w:p w14:paraId="7D699B5D" w14:textId="7C2B4CA2" w:rsidR="00ED4ABA" w:rsidRDefault="00ED4ABA" w:rsidP="00ED4ABA">
      <w:r>
        <w:t xml:space="preserve">Техническое задание содержит основные сведения о разработке, описание предметной области и требования к результатам разработки. </w:t>
      </w:r>
    </w:p>
    <w:p w14:paraId="577A316D" w14:textId="77777777" w:rsidR="00ED4ABA" w:rsidRDefault="00ED4ABA" w:rsidP="00ED4ABA">
      <w:r w:rsidRPr="00EA728D">
        <w:t>Настоящий документ предназначен для заказчика, с целью определения требований к проекту и контроля над процессом его создания.</w:t>
      </w:r>
      <w:r>
        <w:t xml:space="preserve"> </w:t>
      </w:r>
    </w:p>
    <w:p w14:paraId="05C6F925" w14:textId="77777777" w:rsidR="00ED4ABA" w:rsidRDefault="00ED4ABA" w:rsidP="00ED4ABA">
      <w:r>
        <w:t>Данное техническое задание предназначено для технического специалиста, осуществляющего разработку программы с целью понимания требования к проекту.</w:t>
      </w:r>
    </w:p>
    <w:p w14:paraId="6C55B29C" w14:textId="77777777" w:rsidR="00ED4ABA" w:rsidRPr="00ED4ABA" w:rsidRDefault="00ED4ABA" w:rsidP="00ED4ABA"/>
    <w:p w14:paraId="794047BB" w14:textId="09B471E7" w:rsidR="00A63893" w:rsidRDefault="00EB6A0B" w:rsidP="00C10B2D">
      <w:pPr>
        <w:pStyle w:val="1"/>
      </w:pPr>
      <w:bookmarkStart w:id="2" w:name="_Toc74526610"/>
      <w:bookmarkStart w:id="3" w:name="_Toc128474254"/>
      <w:bookmarkStart w:id="4" w:name="_Toc212573035"/>
      <w:r w:rsidRPr="00EB6A0B">
        <w:lastRenderedPageBreak/>
        <w:t>Термины и определения</w:t>
      </w:r>
      <w:bookmarkEnd w:id="4"/>
    </w:p>
    <w:p w14:paraId="27FBA864" w14:textId="12D396DD" w:rsidR="00ED4ABA" w:rsidRDefault="00ED4ABA" w:rsidP="00ED4ABA">
      <w:r>
        <w:t>В настоящем документе используется следующий список терминов и определений:</w:t>
      </w:r>
      <w:r w:rsidRPr="007E6CA7">
        <w:t xml:space="preserve"> </w:t>
      </w:r>
    </w:p>
    <w:p w14:paraId="5A4F542E" w14:textId="5AAE9663" w:rsidR="00906AF9" w:rsidRDefault="00906AF9" w:rsidP="00ED4ABA">
      <w:pPr>
        <w:rPr>
          <w:rFonts w:cs="Times New Roman"/>
          <w:szCs w:val="24"/>
        </w:rPr>
      </w:pPr>
      <w:r>
        <w:t xml:space="preserve">Интегрированная среда разработки – </w:t>
      </w:r>
      <w:r w:rsidRPr="00812927">
        <w:rPr>
          <w:rFonts w:cs="Times New Roman"/>
          <w:szCs w:val="24"/>
        </w:rPr>
        <w:t>комплекс программных средств, используемый программистами для разработки программного обеспечения</w:t>
      </w:r>
      <w:r>
        <w:rPr>
          <w:rFonts w:cs="Times New Roman"/>
          <w:szCs w:val="24"/>
        </w:rPr>
        <w:t>;</w:t>
      </w:r>
    </w:p>
    <w:p w14:paraId="5BD76EE6" w14:textId="77777777" w:rsidR="00906AF9" w:rsidRPr="00297222" w:rsidRDefault="00906AF9" w:rsidP="00906AF9">
      <w:r>
        <w:rPr>
          <w:rFonts w:cs="Times New Roman"/>
          <w:szCs w:val="24"/>
        </w:rPr>
        <w:t xml:space="preserve">Интерфейс – </w:t>
      </w:r>
      <w:r>
        <w:t>это способ взаимодействия между пользователем и системой, программой или устройством.</w:t>
      </w:r>
    </w:p>
    <w:p w14:paraId="76CC2BA1" w14:textId="72C649F0" w:rsidR="00906AF9" w:rsidRDefault="00906AF9" w:rsidP="00ED4ABA"/>
    <w:p w14:paraId="6A8268CE" w14:textId="77777777" w:rsidR="00ED4ABA" w:rsidRPr="00ED4ABA" w:rsidRDefault="00ED4ABA" w:rsidP="00ED4ABA"/>
    <w:p w14:paraId="63A1A4BE" w14:textId="1932F286" w:rsidR="00A82498" w:rsidRDefault="00A82498" w:rsidP="00A82498">
      <w:pPr>
        <w:pStyle w:val="1"/>
      </w:pPr>
      <w:bookmarkStart w:id="5" w:name="_Toc212573036"/>
      <w:r>
        <w:lastRenderedPageBreak/>
        <w:t>Перечень сокращений</w:t>
      </w:r>
      <w:bookmarkEnd w:id="5"/>
    </w:p>
    <w:p w14:paraId="76124B34" w14:textId="129009F4" w:rsidR="00ED4ABA" w:rsidRDefault="00ED4ABA" w:rsidP="00ED4ABA">
      <w:pPr>
        <w:rPr>
          <w:rFonts w:cs="Times New Roman"/>
          <w:szCs w:val="24"/>
        </w:rPr>
      </w:pPr>
      <w:r w:rsidRPr="00812927">
        <w:rPr>
          <w:rFonts w:cs="Times New Roman"/>
          <w:szCs w:val="24"/>
        </w:rPr>
        <w:t>В настоящем документе используются следующие сокращения:</w:t>
      </w:r>
    </w:p>
    <w:p w14:paraId="3ADAA118" w14:textId="74A3D9BA" w:rsidR="00906AF9" w:rsidRDefault="00906AF9" w:rsidP="00906AF9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IDE</w:t>
      </w:r>
      <w:r w:rsidRPr="00906AF9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интегрированная среда разработки;</w:t>
      </w:r>
    </w:p>
    <w:p w14:paraId="57E3C3FA" w14:textId="4CE497ED" w:rsidR="00906AF9" w:rsidRDefault="00906AF9" w:rsidP="00906AF9">
      <w:pPr>
        <w:rPr>
          <w:rFonts w:cs="Times New Roman"/>
          <w:szCs w:val="24"/>
        </w:rPr>
      </w:pPr>
      <w:r>
        <w:rPr>
          <w:rFonts w:cs="Times New Roman"/>
          <w:szCs w:val="24"/>
        </w:rPr>
        <w:t>ИС – информационная система;</w:t>
      </w:r>
    </w:p>
    <w:p w14:paraId="78A54A77" w14:textId="454AB569" w:rsidR="00906AF9" w:rsidRDefault="00906AF9" w:rsidP="00906AF9">
      <w:pPr>
        <w:rPr>
          <w:rFonts w:cs="Times New Roman"/>
          <w:szCs w:val="24"/>
        </w:rPr>
      </w:pPr>
      <w:r>
        <w:rPr>
          <w:rFonts w:cs="Times New Roman"/>
          <w:szCs w:val="24"/>
        </w:rPr>
        <w:t>ОЗУ – оперативное запоминающее устройство;</w:t>
      </w:r>
    </w:p>
    <w:p w14:paraId="5E1E4D64" w14:textId="26700833" w:rsidR="00906AF9" w:rsidRDefault="00906AF9" w:rsidP="00906AF9">
      <w:pPr>
        <w:rPr>
          <w:rFonts w:cs="Times New Roman"/>
          <w:szCs w:val="24"/>
        </w:rPr>
      </w:pPr>
      <w:r>
        <w:rPr>
          <w:rFonts w:cs="Times New Roman"/>
          <w:szCs w:val="24"/>
        </w:rPr>
        <w:t>ГОСТ – государственный общесоюзный стандарт;</w:t>
      </w:r>
    </w:p>
    <w:p w14:paraId="32F7635F" w14:textId="4666BEA4" w:rsidR="00906AF9" w:rsidRPr="00906AF9" w:rsidRDefault="00906AF9" w:rsidP="00906AF9">
      <w:pPr>
        <w:rPr>
          <w:rFonts w:cs="Times New Roman"/>
          <w:szCs w:val="24"/>
        </w:rPr>
      </w:pPr>
      <w:r>
        <w:rPr>
          <w:rFonts w:cs="Times New Roman"/>
          <w:szCs w:val="24"/>
        </w:rPr>
        <w:t>ПК – персональным компьютер.</w:t>
      </w:r>
    </w:p>
    <w:p w14:paraId="528EB860" w14:textId="77777777" w:rsidR="00ED4ABA" w:rsidRPr="00ED4ABA" w:rsidRDefault="00ED4ABA" w:rsidP="00ED4ABA"/>
    <w:p w14:paraId="38600864" w14:textId="4EA6D524" w:rsidR="00592879" w:rsidRDefault="00592879" w:rsidP="009E2DA6">
      <w:pPr>
        <w:pStyle w:val="1"/>
      </w:pPr>
      <w:bookmarkStart w:id="6" w:name="_Toc212573037"/>
      <w:r>
        <w:lastRenderedPageBreak/>
        <w:t>Основные сведения о разработке</w:t>
      </w:r>
      <w:bookmarkEnd w:id="6"/>
    </w:p>
    <w:p w14:paraId="33BF4776" w14:textId="469B53FE" w:rsidR="003E5AB9" w:rsidRPr="00ED4ABA" w:rsidRDefault="00ED4ABA" w:rsidP="003E5AB9">
      <w:r>
        <w:t xml:space="preserve">В данном разделе описываются основные сведения о разработке </w:t>
      </w:r>
      <w:r w:rsidR="00222BF6">
        <w:t>цифровой платформы для обмена книг.</w:t>
      </w:r>
    </w:p>
    <w:p w14:paraId="41078D8B" w14:textId="38F9A477" w:rsidR="00F91124" w:rsidRDefault="00A52CF3" w:rsidP="00A52CF3">
      <w:pPr>
        <w:pStyle w:val="2"/>
      </w:pPr>
      <w:bookmarkStart w:id="7" w:name="_Toc212573038"/>
      <w:r>
        <w:t>Наименование разработки</w:t>
      </w:r>
      <w:bookmarkEnd w:id="7"/>
    </w:p>
    <w:p w14:paraId="5C27417F" w14:textId="2B95F270" w:rsidR="00ED4ABA" w:rsidRPr="00ED4ABA" w:rsidRDefault="00ED4ABA" w:rsidP="003E5AB9">
      <w:pPr>
        <w:jc w:val="left"/>
      </w:pPr>
      <w:r>
        <w:t>Наименование разрабатываемой в ходе работы программы: «</w:t>
      </w:r>
      <w:r w:rsidR="00222BF6">
        <w:t>Цифровая платформа для обмена книг</w:t>
      </w:r>
      <w:r>
        <w:t>».</w:t>
      </w:r>
    </w:p>
    <w:p w14:paraId="4D0F4268" w14:textId="29CD71C3" w:rsidR="00A52CF3" w:rsidRDefault="00A52CF3" w:rsidP="00A52CF3">
      <w:pPr>
        <w:pStyle w:val="2"/>
      </w:pPr>
      <w:bookmarkStart w:id="8" w:name="_Toc212573039"/>
      <w:r>
        <w:t>Цель и задачи</w:t>
      </w:r>
      <w:bookmarkEnd w:id="8"/>
    </w:p>
    <w:p w14:paraId="3E565063" w14:textId="51CC24BC" w:rsidR="002965D4" w:rsidRDefault="002965D4" w:rsidP="009E2DA6">
      <w:pPr>
        <w:spacing w:before="0"/>
      </w:pPr>
      <w:r>
        <w:t>Целью является создание</w:t>
      </w:r>
      <w:r w:rsidRPr="002965D4">
        <w:t xml:space="preserve"> удобной и безопасной веб-платформы для организации бесплатного обмена бумажными книгами между пользователями.</w:t>
      </w:r>
    </w:p>
    <w:p w14:paraId="2796BD8F" w14:textId="55708374" w:rsidR="002965D4" w:rsidRDefault="00871964" w:rsidP="00871964">
      <w:pPr>
        <w:spacing w:before="0"/>
      </w:pPr>
      <w:r>
        <w:t>Задачи системы</w:t>
      </w:r>
      <w:r w:rsidR="00ED4ABA">
        <w:t>:</w:t>
      </w:r>
    </w:p>
    <w:p w14:paraId="6BCF60C1" w14:textId="47A86A25" w:rsidR="00871964" w:rsidRPr="00871964" w:rsidRDefault="00871964" w:rsidP="00871964">
      <w:pPr>
        <w:pStyle w:val="a4"/>
        <w:numPr>
          <w:ilvl w:val="0"/>
          <w:numId w:val="1"/>
        </w:numPr>
        <w:ind w:left="0" w:firstLine="851"/>
      </w:pPr>
      <w:r>
        <w:t>р</w:t>
      </w:r>
      <w:r w:rsidRPr="00871964">
        <w:t>егистрация и аутентификация пользователей.</w:t>
      </w:r>
    </w:p>
    <w:p w14:paraId="0DBFADAC" w14:textId="0D8CDC75" w:rsidR="00871964" w:rsidRPr="00871964" w:rsidRDefault="00871964" w:rsidP="00871964">
      <w:pPr>
        <w:pStyle w:val="a4"/>
        <w:numPr>
          <w:ilvl w:val="0"/>
          <w:numId w:val="1"/>
        </w:numPr>
        <w:ind w:left="0" w:firstLine="851"/>
      </w:pPr>
      <w:r>
        <w:t>в</w:t>
      </w:r>
      <w:r w:rsidRPr="00871964">
        <w:t>едение личного каталога книг пользователя.</w:t>
      </w:r>
    </w:p>
    <w:p w14:paraId="0D766625" w14:textId="1B9203D4" w:rsidR="00871964" w:rsidRPr="00871964" w:rsidRDefault="00871964" w:rsidP="00871964">
      <w:pPr>
        <w:pStyle w:val="a4"/>
        <w:numPr>
          <w:ilvl w:val="0"/>
          <w:numId w:val="1"/>
        </w:numPr>
        <w:ind w:left="0" w:firstLine="851"/>
      </w:pPr>
      <w:r>
        <w:t>п</w:t>
      </w:r>
      <w:r w:rsidRPr="00871964">
        <w:t>оиск и фильтрация книг в общем каталоге.</w:t>
      </w:r>
    </w:p>
    <w:p w14:paraId="123957EF" w14:textId="2473D82D" w:rsidR="00871964" w:rsidRPr="00871964" w:rsidRDefault="00871964" w:rsidP="00871964">
      <w:pPr>
        <w:pStyle w:val="a4"/>
        <w:numPr>
          <w:ilvl w:val="0"/>
          <w:numId w:val="1"/>
        </w:numPr>
        <w:ind w:left="0" w:firstLine="851"/>
      </w:pPr>
      <w:r>
        <w:t>п</w:t>
      </w:r>
      <w:r w:rsidRPr="00871964">
        <w:t>одача и подтверждение запросов на обмен.</w:t>
      </w:r>
    </w:p>
    <w:p w14:paraId="3CEF3208" w14:textId="30765A7D" w:rsidR="00871964" w:rsidRPr="00871964" w:rsidRDefault="00871964" w:rsidP="00871964">
      <w:pPr>
        <w:pStyle w:val="a4"/>
        <w:numPr>
          <w:ilvl w:val="0"/>
          <w:numId w:val="1"/>
        </w:numPr>
        <w:ind w:left="0" w:firstLine="851"/>
      </w:pPr>
      <w:r>
        <w:t>в</w:t>
      </w:r>
      <w:r w:rsidRPr="00871964">
        <w:t>строенный чат для обсуждения условий обмена.</w:t>
      </w:r>
    </w:p>
    <w:p w14:paraId="3F5F3E50" w14:textId="668E09B0" w:rsidR="00871964" w:rsidRPr="00871964" w:rsidRDefault="00871964" w:rsidP="00871964">
      <w:pPr>
        <w:pStyle w:val="a4"/>
        <w:numPr>
          <w:ilvl w:val="0"/>
          <w:numId w:val="1"/>
        </w:numPr>
        <w:ind w:left="0" w:firstLine="851"/>
      </w:pPr>
      <w:proofErr w:type="spellStart"/>
      <w:r>
        <w:t>м</w:t>
      </w:r>
      <w:r w:rsidRPr="00871964">
        <w:t>одерация</w:t>
      </w:r>
      <w:proofErr w:type="spellEnd"/>
      <w:r w:rsidRPr="00871964">
        <w:t xml:space="preserve"> пользовательского контента (книг, отзывов).</w:t>
      </w:r>
    </w:p>
    <w:p w14:paraId="43E661FF" w14:textId="41DB22D5" w:rsidR="00871964" w:rsidRPr="00871964" w:rsidRDefault="00871964" w:rsidP="00871964">
      <w:pPr>
        <w:pStyle w:val="a4"/>
        <w:numPr>
          <w:ilvl w:val="0"/>
          <w:numId w:val="1"/>
        </w:numPr>
        <w:ind w:left="0" w:firstLine="851"/>
      </w:pPr>
      <w:r>
        <w:t>ф</w:t>
      </w:r>
      <w:r w:rsidRPr="00871964">
        <w:t>ормирование репутации пользователей на основе отзывов.</w:t>
      </w:r>
    </w:p>
    <w:p w14:paraId="52EDEC11" w14:textId="5726A27A" w:rsidR="00A52CF3" w:rsidRDefault="00847368" w:rsidP="009E2DA6">
      <w:pPr>
        <w:pStyle w:val="2"/>
      </w:pPr>
      <w:bookmarkStart w:id="9" w:name="_Toc212573040"/>
      <w:r>
        <w:t>Сведения об участниках разработки</w:t>
      </w:r>
      <w:bookmarkEnd w:id="9"/>
    </w:p>
    <w:p w14:paraId="15D27904" w14:textId="742A2B4C" w:rsidR="00ED4ABA" w:rsidRDefault="00ED4ABA" w:rsidP="00ED4ABA">
      <w:r>
        <w:t>Исполнителем проекта является студент Колледжа ФГБОУ ВО «Вятский государственный университет» учебной группы ИСПк-</w:t>
      </w:r>
      <w:r w:rsidR="00060FE9">
        <w:t>4</w:t>
      </w:r>
      <w:r>
        <w:t xml:space="preserve">03-52-00 </w:t>
      </w:r>
      <w:r w:rsidR="002965D4">
        <w:t>Исупов Максим Олегович</w:t>
      </w:r>
    </w:p>
    <w:p w14:paraId="467941EE" w14:textId="77777777" w:rsidR="00ED4ABA" w:rsidRDefault="00ED4ABA" w:rsidP="00ED4ABA">
      <w:r>
        <w:t>Заказчиком проекта является коллектив преподавателей Колледжа ФГБОУ ВО «Вятский государственный университет» в составе:</w:t>
      </w:r>
    </w:p>
    <w:p w14:paraId="34E31922" w14:textId="07D3E9EC" w:rsidR="00ED4ABA" w:rsidRPr="00850E6D" w:rsidRDefault="00060FE9" w:rsidP="00005923">
      <w:pPr>
        <w:pStyle w:val="a4"/>
        <w:numPr>
          <w:ilvl w:val="0"/>
          <w:numId w:val="1"/>
        </w:numPr>
        <w:ind w:left="0" w:firstLine="851"/>
      </w:pPr>
      <w:proofErr w:type="spellStart"/>
      <w:r>
        <w:t>Долженкова</w:t>
      </w:r>
      <w:proofErr w:type="spellEnd"/>
      <w:r>
        <w:t xml:space="preserve"> Мария Львовна</w:t>
      </w:r>
      <w:r w:rsidR="00ED4ABA" w:rsidRPr="00850E6D">
        <w:t xml:space="preserve"> – </w:t>
      </w:r>
      <w:r>
        <w:t>преподаватель по учебной практике</w:t>
      </w:r>
      <w:r w:rsidR="00ED4ABA" w:rsidRPr="00850E6D">
        <w:t>.</w:t>
      </w:r>
    </w:p>
    <w:p w14:paraId="0A193ADC" w14:textId="522C1F0E" w:rsidR="00847368" w:rsidRDefault="00847368" w:rsidP="00847368">
      <w:pPr>
        <w:pStyle w:val="2"/>
      </w:pPr>
      <w:bookmarkStart w:id="10" w:name="_Toc212573041"/>
      <w:r>
        <w:t>Сроки разработки</w:t>
      </w:r>
      <w:bookmarkEnd w:id="10"/>
    </w:p>
    <w:p w14:paraId="01B046A3" w14:textId="127A8315" w:rsidR="00ED4ABA" w:rsidRDefault="00ED4ABA" w:rsidP="00ED4ABA">
      <w:r>
        <w:t>Разработка программного продукта должна быть осуществлена в соответствие со следующими сроками</w:t>
      </w:r>
    </w:p>
    <w:p w14:paraId="01037C8C" w14:textId="7CD467A4" w:rsidR="00ED4ABA" w:rsidRPr="002965D4" w:rsidRDefault="00ED4ABA" w:rsidP="00ED4ABA">
      <w:r>
        <w:t xml:space="preserve">Начало разработки: </w:t>
      </w:r>
      <w:proofErr w:type="spellStart"/>
      <w:r w:rsidR="002965D4">
        <w:t>xx.</w:t>
      </w:r>
      <w:proofErr w:type="gramStart"/>
      <w:r w:rsidR="002965D4">
        <w:t>xx.xxxx</w:t>
      </w:r>
      <w:proofErr w:type="spellEnd"/>
      <w:proofErr w:type="gramEnd"/>
    </w:p>
    <w:p w14:paraId="1B101EF8" w14:textId="538722F0" w:rsidR="00ED4ABA" w:rsidRPr="00283236" w:rsidRDefault="00ED4ABA" w:rsidP="00ED4ABA">
      <w:r>
        <w:t xml:space="preserve">Окончание разработки: </w:t>
      </w:r>
      <w:r w:rsidR="002965D4">
        <w:rPr>
          <w:lang w:val="en-US"/>
        </w:rPr>
        <w:t>xx</w:t>
      </w:r>
      <w:r w:rsidR="002965D4" w:rsidRPr="002965D4">
        <w:t>.</w:t>
      </w:r>
      <w:proofErr w:type="gramStart"/>
      <w:r w:rsidR="002965D4">
        <w:rPr>
          <w:lang w:val="en-US"/>
        </w:rPr>
        <w:t>xx</w:t>
      </w:r>
      <w:r w:rsidR="002965D4" w:rsidRPr="002965D4">
        <w:t>.</w:t>
      </w:r>
      <w:proofErr w:type="spellStart"/>
      <w:r w:rsidR="002965D4">
        <w:rPr>
          <w:lang w:val="en-US"/>
        </w:rPr>
        <w:t>xxxx</w:t>
      </w:r>
      <w:proofErr w:type="spellEnd"/>
      <w:proofErr w:type="gramEnd"/>
    </w:p>
    <w:p w14:paraId="65EBEE70" w14:textId="6A67280C" w:rsidR="00847368" w:rsidRDefault="00847368" w:rsidP="00847368">
      <w:pPr>
        <w:pStyle w:val="2"/>
      </w:pPr>
      <w:bookmarkStart w:id="11" w:name="_Toc212573042"/>
      <w:r>
        <w:lastRenderedPageBreak/>
        <w:t>Назначение разработки</w:t>
      </w:r>
      <w:bookmarkEnd w:id="11"/>
    </w:p>
    <w:p w14:paraId="127854CA" w14:textId="579C2307" w:rsidR="00211DC3" w:rsidRPr="00211DC3" w:rsidRDefault="00283236" w:rsidP="00211DC3">
      <w:r w:rsidRPr="00283236">
        <w:t>Веб-платформа «</w:t>
      </w:r>
      <w:proofErr w:type="spellStart"/>
      <w:r w:rsidRPr="00283236">
        <w:t>ВятКнига</w:t>
      </w:r>
      <w:proofErr w:type="spellEnd"/>
      <w:r w:rsidRPr="00283236">
        <w:t>» предназначена для автоматизации процессов поиска, бронирования и организации обмена бумажными книгами между пользователями. Система позволяет пользователям регистрировать свои книги, находить интересующие издания, договариваться о встрече для обмена и формировать репутацию внутри сообщества.</w:t>
      </w:r>
      <w:r w:rsidR="00FF7151">
        <w:t xml:space="preserve"> </w:t>
      </w:r>
    </w:p>
    <w:p w14:paraId="010130B5" w14:textId="18DFEDD7" w:rsidR="00A00224" w:rsidRDefault="00A00224" w:rsidP="000E06F3">
      <w:pPr>
        <w:pStyle w:val="3"/>
      </w:pPr>
      <w:bookmarkStart w:id="12" w:name="_Toc212573043"/>
      <w:r>
        <w:t>Функциональное назначение</w:t>
      </w:r>
      <w:bookmarkEnd w:id="12"/>
    </w:p>
    <w:p w14:paraId="686810B2" w14:textId="0325472E" w:rsidR="00211DC3" w:rsidRDefault="00211DC3" w:rsidP="00211DC3">
      <w:r>
        <w:t>Требования к функциональному назначению информационной системы для</w:t>
      </w:r>
      <w:r w:rsidR="00FF7151">
        <w:t xml:space="preserve"> медиа рейтинга спортивной федерации по программированию</w:t>
      </w:r>
      <w:r w:rsidR="00167C14">
        <w:t xml:space="preserve"> </w:t>
      </w:r>
      <w:r>
        <w:t xml:space="preserve">могут включать следующие аспекты: </w:t>
      </w:r>
    </w:p>
    <w:p w14:paraId="65BF4719" w14:textId="5CF62CFC" w:rsidR="00211DC3" w:rsidRDefault="008D1AA4" w:rsidP="002D5B89">
      <w:pPr>
        <w:pStyle w:val="a4"/>
        <w:numPr>
          <w:ilvl w:val="0"/>
          <w:numId w:val="6"/>
        </w:numPr>
        <w:ind w:left="0" w:firstLine="851"/>
      </w:pPr>
      <w:r w:rsidRPr="00850E6D">
        <w:t>у</w:t>
      </w:r>
      <w:r w:rsidR="00FF7151">
        <w:t>правление участниками рейтинга</w:t>
      </w:r>
      <w:r w:rsidRPr="00850E6D">
        <w:t>;</w:t>
      </w:r>
    </w:p>
    <w:p w14:paraId="6B2B2B0D" w14:textId="77777777" w:rsidR="00283236" w:rsidRPr="00283236" w:rsidRDefault="00283236" w:rsidP="00283236">
      <w:pPr>
        <w:pStyle w:val="a4"/>
        <w:numPr>
          <w:ilvl w:val="0"/>
          <w:numId w:val="6"/>
        </w:numPr>
        <w:ind w:left="0" w:firstLine="851"/>
      </w:pPr>
      <w:r w:rsidRPr="00283236">
        <w:t>управление пользователями и их профилями;</w:t>
      </w:r>
    </w:p>
    <w:p w14:paraId="721F9046" w14:textId="77777777" w:rsidR="00283236" w:rsidRPr="00283236" w:rsidRDefault="00283236" w:rsidP="00283236">
      <w:pPr>
        <w:pStyle w:val="a4"/>
        <w:numPr>
          <w:ilvl w:val="0"/>
          <w:numId w:val="6"/>
        </w:numPr>
        <w:ind w:left="0" w:firstLine="851"/>
      </w:pPr>
      <w:r w:rsidRPr="00283236">
        <w:t>управление каталогом книг;</w:t>
      </w:r>
    </w:p>
    <w:p w14:paraId="3FEEC5B1" w14:textId="77777777" w:rsidR="00283236" w:rsidRPr="00283236" w:rsidRDefault="00283236" w:rsidP="00283236">
      <w:pPr>
        <w:pStyle w:val="a4"/>
        <w:numPr>
          <w:ilvl w:val="0"/>
          <w:numId w:val="6"/>
        </w:numPr>
        <w:ind w:left="0" w:firstLine="851"/>
      </w:pPr>
      <w:r w:rsidRPr="00283236">
        <w:t>организация процесса обмена (запросы, подтверждение, чат);</w:t>
      </w:r>
    </w:p>
    <w:p w14:paraId="4622DF4F" w14:textId="77777777" w:rsidR="00283236" w:rsidRPr="00283236" w:rsidRDefault="00283236" w:rsidP="00283236">
      <w:pPr>
        <w:pStyle w:val="a4"/>
        <w:numPr>
          <w:ilvl w:val="0"/>
          <w:numId w:val="6"/>
        </w:numPr>
        <w:ind w:left="0" w:firstLine="851"/>
      </w:pPr>
      <w:proofErr w:type="spellStart"/>
      <w:r w:rsidRPr="00283236">
        <w:t>модерация</w:t>
      </w:r>
      <w:proofErr w:type="spellEnd"/>
      <w:r w:rsidRPr="00283236">
        <w:t xml:space="preserve"> пользовательского контента;</w:t>
      </w:r>
    </w:p>
    <w:p w14:paraId="6B28A107" w14:textId="6A7E6C07" w:rsidR="00283236" w:rsidRDefault="00283236" w:rsidP="00283236">
      <w:pPr>
        <w:pStyle w:val="a4"/>
        <w:numPr>
          <w:ilvl w:val="0"/>
          <w:numId w:val="6"/>
        </w:numPr>
        <w:ind w:left="0" w:firstLine="851"/>
      </w:pPr>
      <w:r w:rsidRPr="00283236">
        <w:t>формирование и отображение рейтинга пользователей.</w:t>
      </w:r>
    </w:p>
    <w:p w14:paraId="71F9BF52" w14:textId="71C08C93" w:rsidR="00A00224" w:rsidRDefault="00A00224" w:rsidP="000E06F3">
      <w:pPr>
        <w:pStyle w:val="3"/>
      </w:pPr>
      <w:bookmarkStart w:id="13" w:name="_Toc212573044"/>
      <w:r>
        <w:t>Эксплуатационное назначение</w:t>
      </w:r>
      <w:bookmarkEnd w:id="13"/>
    </w:p>
    <w:p w14:paraId="3FB27D4B" w14:textId="5894E7B3" w:rsidR="003E6927" w:rsidRPr="003E6927" w:rsidRDefault="00283236" w:rsidP="003E6927">
      <w:r w:rsidRPr="00283236">
        <w:t>Система может быть использована читателями для поиска новых книг, обмена прочитанными изданиями, формирования сообщества единомышленников и экономии средств на покупке книг. Модераторы обеспечивают поддержание порядка и безопасности на платформе.</w:t>
      </w:r>
    </w:p>
    <w:p w14:paraId="41CED6DE" w14:textId="17747282" w:rsidR="00592879" w:rsidRDefault="00E61B22" w:rsidP="00E61B22">
      <w:pPr>
        <w:pStyle w:val="1"/>
      </w:pPr>
      <w:bookmarkStart w:id="14" w:name="_Toc212573045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End w:id="14"/>
    </w:p>
    <w:p w14:paraId="6A211863" w14:textId="2CB75968" w:rsidR="001A4604" w:rsidRDefault="001A4604" w:rsidP="001A4604">
      <w:r>
        <w:t xml:space="preserve">В современном мире бумажная книга не теряет своей актуальности, однако покупка новых книг может быть затратной, а хранение прочитанных — неудобным. Культура </w:t>
      </w:r>
      <w:proofErr w:type="spellStart"/>
      <w:r>
        <w:t>буккроссинга</w:t>
      </w:r>
      <w:proofErr w:type="spellEnd"/>
      <w:r>
        <w:t xml:space="preserve"> (освобождения книг) и </w:t>
      </w:r>
      <w:proofErr w:type="spellStart"/>
      <w:r>
        <w:t>sharing</w:t>
      </w:r>
      <w:proofErr w:type="spellEnd"/>
      <w:r>
        <w:t xml:space="preserve"> </w:t>
      </w:r>
      <w:proofErr w:type="spellStart"/>
      <w:r>
        <w:t>economy</w:t>
      </w:r>
      <w:proofErr w:type="spellEnd"/>
      <w:r>
        <w:t xml:space="preserve"> (совместного потребления) набирает популярность, но зачастую не хватает удобных цифровых инструментов для организации процесса.</w:t>
      </w:r>
    </w:p>
    <w:p w14:paraId="20E14507" w14:textId="77777777" w:rsidR="001A4604" w:rsidRDefault="001A4604" w:rsidP="001A4604">
      <w:r>
        <w:t>Платформа «</w:t>
      </w:r>
      <w:proofErr w:type="spellStart"/>
      <w:r>
        <w:t>ВятКнига</w:t>
      </w:r>
      <w:proofErr w:type="spellEnd"/>
      <w:r>
        <w:t>» призвана решить эти проблемы, предоставляя пользователям централизованную, удобную и безопасную среду для бесплатного обмена бумажными книгами. Это способствует развитию культуры чтения, бережному отношению к ресурсам, экономии средств пользователей и формированию локальных сообществ читателей.</w:t>
      </w:r>
    </w:p>
    <w:p w14:paraId="6B10671E" w14:textId="77777777" w:rsidR="001A4604" w:rsidRPr="001A4604" w:rsidRDefault="001A4604" w:rsidP="001A4604">
      <w:pPr>
        <w:spacing w:before="0"/>
        <w:rPr>
          <w:rFonts w:cs="Times New Roman"/>
          <w:b/>
          <w:bCs/>
          <w:color w:val="333333"/>
          <w:szCs w:val="24"/>
          <w:shd w:val="clear" w:color="auto" w:fill="FFFFFF"/>
        </w:rPr>
      </w:pPr>
      <w:r w:rsidRPr="001A4604">
        <w:rPr>
          <w:rFonts w:cs="Times New Roman"/>
          <w:b/>
          <w:bCs/>
          <w:color w:val="333333"/>
          <w:szCs w:val="24"/>
          <w:shd w:val="clear" w:color="auto" w:fill="FFFFFF"/>
        </w:rPr>
        <w:t>Ключевые аспекты использования ИС «</w:t>
      </w:r>
      <w:proofErr w:type="spellStart"/>
      <w:r w:rsidRPr="001A4604">
        <w:rPr>
          <w:rFonts w:cs="Times New Roman"/>
          <w:b/>
          <w:bCs/>
          <w:color w:val="333333"/>
          <w:szCs w:val="24"/>
          <w:shd w:val="clear" w:color="auto" w:fill="FFFFFF"/>
        </w:rPr>
        <w:t>ВятКнига</w:t>
      </w:r>
      <w:proofErr w:type="spellEnd"/>
      <w:r w:rsidRPr="001A4604">
        <w:rPr>
          <w:rFonts w:cs="Times New Roman"/>
          <w:b/>
          <w:bCs/>
          <w:color w:val="333333"/>
          <w:szCs w:val="24"/>
          <w:shd w:val="clear" w:color="auto" w:fill="FFFFFF"/>
        </w:rPr>
        <w:t>»:</w:t>
      </w:r>
    </w:p>
    <w:p w14:paraId="6F50CC6D" w14:textId="7C07CBAD" w:rsidR="001A4604" w:rsidRP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у</w:t>
      </w:r>
      <w:r w:rsidRPr="001A4604">
        <w:t>прощение поиска: Пользователи получают доступ к общему каталогу книг, могут использовать поиск и фильтры для нахождения нужного издания.</w:t>
      </w:r>
    </w:p>
    <w:p w14:paraId="09BF6C69" w14:textId="2C11AB95" w:rsidR="001A4604" w:rsidRP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а</w:t>
      </w:r>
      <w:r w:rsidRPr="001A4604">
        <w:t>втоматизация обмена: Процесс бронирования книги, уведомления владельца и подтверждения обмена формализован и автоматизирован, что минимизирует рутинные действия.</w:t>
      </w:r>
    </w:p>
    <w:p w14:paraId="0FAEA089" w14:textId="3D3F1D2F" w:rsidR="001A4604" w:rsidRP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о</w:t>
      </w:r>
      <w:r w:rsidRPr="001A4604">
        <w:t>беспечение безопасности и доверия: Встроенная система рейтингов и отзывов позволяет пользователям оценивать надежность друг друга перед личной встречей.</w:t>
      </w:r>
    </w:p>
    <w:p w14:paraId="39515793" w14:textId="71E7F59D" w:rsidR="001A4604" w:rsidRP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ф</w:t>
      </w:r>
      <w:r w:rsidRPr="001A4604">
        <w:t>ормирование сообщества: Платформа стимулирует живое общение между читателями по интересам.</w:t>
      </w:r>
    </w:p>
    <w:p w14:paraId="3B40D101" w14:textId="77777777" w:rsidR="008A7AAC" w:rsidRPr="0058017C" w:rsidRDefault="008A7AAC" w:rsidP="00DA0CAB">
      <w:pPr>
        <w:spacing w:before="0"/>
        <w:rPr>
          <w:rFonts w:cs="Times New Roman"/>
          <w:b/>
          <w:bCs/>
          <w:color w:val="333333"/>
          <w:szCs w:val="24"/>
          <w:shd w:val="clear" w:color="auto" w:fill="FFFFFF"/>
        </w:rPr>
      </w:pPr>
      <w:r w:rsidRPr="0058017C">
        <w:rPr>
          <w:rFonts w:cs="Times New Roman"/>
          <w:b/>
          <w:bCs/>
          <w:color w:val="333333"/>
          <w:szCs w:val="24"/>
          <w:shd w:val="clear" w:color="auto" w:fill="FFFFFF"/>
        </w:rPr>
        <w:t>Преимущества использования ИС:</w:t>
      </w:r>
    </w:p>
    <w:p w14:paraId="2AFE6889" w14:textId="77777777" w:rsid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Экономическая выгода: Пользователи получают доступ к неограниченному количеству книг без необходимости покупки.</w:t>
      </w:r>
    </w:p>
    <w:p w14:paraId="7CFD0F9B" w14:textId="77777777" w:rsidR="001A4604" w:rsidRDefault="001A4604" w:rsidP="001A4604">
      <w:pPr>
        <w:pStyle w:val="a4"/>
        <w:numPr>
          <w:ilvl w:val="0"/>
          <w:numId w:val="7"/>
        </w:numPr>
        <w:ind w:left="0" w:firstLine="851"/>
      </w:pPr>
      <w:proofErr w:type="spellStart"/>
      <w:r>
        <w:t>Экологичность</w:t>
      </w:r>
      <w:proofErr w:type="spellEnd"/>
      <w:r>
        <w:t>: Повторное использование бумажных книг снижает нагрузку на природные ресурсы.</w:t>
      </w:r>
    </w:p>
    <w:p w14:paraId="134CA439" w14:textId="77777777" w:rsid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Социальный эффект: Платформа способствует развитию локальных сообществ и живому общению.</w:t>
      </w:r>
    </w:p>
    <w:p w14:paraId="7E44DC5F" w14:textId="77777777" w:rsidR="001A4604" w:rsidRDefault="001A4604" w:rsidP="001A4604">
      <w:pPr>
        <w:pStyle w:val="a4"/>
        <w:numPr>
          <w:ilvl w:val="0"/>
          <w:numId w:val="7"/>
        </w:numPr>
        <w:ind w:left="0" w:firstLine="851"/>
      </w:pPr>
      <w:r>
        <w:t>Удобство: Централизованный каталог и встроенные инструменты коммуникации значительно упрощают процесс поиска и обмена по сравнению с неформальными методами.</w:t>
      </w:r>
    </w:p>
    <w:p w14:paraId="5C37EEDC" w14:textId="3E993FB4" w:rsidR="008A7AAC" w:rsidRDefault="008A7AAC" w:rsidP="004F4452">
      <w:pPr>
        <w:rPr>
          <w:b/>
          <w:bCs/>
        </w:rPr>
      </w:pPr>
      <w:r>
        <w:rPr>
          <w:b/>
          <w:bCs/>
        </w:rPr>
        <w:t>Обзор аналогов:</w:t>
      </w:r>
    </w:p>
    <w:p w14:paraId="095FCA8B" w14:textId="763F4ABC" w:rsidR="008A7AAC" w:rsidRPr="00D1636A" w:rsidRDefault="00D1636A" w:rsidP="00A44332">
      <w:pPr>
        <w:rPr>
          <w:b/>
          <w:bCs/>
        </w:rPr>
      </w:pPr>
      <w:r>
        <w:rPr>
          <w:b/>
          <w:bCs/>
        </w:rPr>
        <w:t>«</w:t>
      </w:r>
      <w:r w:rsidR="00D20F86">
        <w:rPr>
          <w:b/>
          <w:bCs/>
          <w:lang w:val="en-US"/>
        </w:rPr>
        <w:t>Goodreads</w:t>
      </w:r>
      <w:r>
        <w:rPr>
          <w:b/>
          <w:bCs/>
        </w:rPr>
        <w:t>»</w:t>
      </w:r>
    </w:p>
    <w:p w14:paraId="3B384240" w14:textId="77777777" w:rsidR="00D20F86" w:rsidRDefault="00D20F86" w:rsidP="003C16C6">
      <w:proofErr w:type="spellStart"/>
      <w:r>
        <w:t>Goodreads</w:t>
      </w:r>
      <w:proofErr w:type="spellEnd"/>
      <w:r>
        <w:t xml:space="preserve"> - крупнейшая социальная платформа для читателей, принадлежащая </w:t>
      </w:r>
      <w:proofErr w:type="spellStart"/>
      <w:r>
        <w:t>Amazon</w:t>
      </w:r>
      <w:proofErr w:type="spellEnd"/>
      <w:r>
        <w:t>. Сервис позволяет пользователям вести виртуальные книжные полки, оставлять рецензии, ставить оценки книгам и участвовать в читательских обсуждениях.</w:t>
      </w:r>
    </w:p>
    <w:p w14:paraId="78527055" w14:textId="77777777" w:rsidR="00D20F86" w:rsidRDefault="00D20F86" w:rsidP="00D20F86">
      <w:pPr>
        <w:ind w:firstLine="709"/>
      </w:pPr>
    </w:p>
    <w:p w14:paraId="28049148" w14:textId="207570FB" w:rsidR="00D20F86" w:rsidRPr="00D20F86" w:rsidRDefault="00D20F86" w:rsidP="00D20F86">
      <w:pPr>
        <w:ind w:firstLine="709"/>
        <w:rPr>
          <w:b/>
        </w:rPr>
      </w:pPr>
      <w:r w:rsidRPr="00D20F86">
        <w:rPr>
          <w:b/>
        </w:rPr>
        <w:lastRenderedPageBreak/>
        <w:t>Достоинства:</w:t>
      </w:r>
    </w:p>
    <w:p w14:paraId="6B0EE14D" w14:textId="645AD852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с</w:t>
      </w:r>
      <w:r w:rsidR="00D20F86">
        <w:t>амая большая база книг с подробной информацией</w:t>
      </w:r>
      <w:r w:rsidR="00D20F86" w:rsidRPr="00D20F86">
        <w:t>;</w:t>
      </w:r>
    </w:p>
    <w:p w14:paraId="0181B84F" w14:textId="4F262110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а</w:t>
      </w:r>
      <w:r w:rsidR="00D20F86">
        <w:t>ктивное сообщество с миллионами пользователей</w:t>
      </w:r>
      <w:r w:rsidR="00D20F86" w:rsidRPr="00D20F86">
        <w:t>;</w:t>
      </w:r>
    </w:p>
    <w:p w14:paraId="51A15BBD" w14:textId="0CD9C333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у</w:t>
      </w:r>
      <w:r w:rsidR="00D20F86">
        <w:t>добные инструменты для ведения личной библиотеки</w:t>
      </w:r>
      <w:r w:rsidR="00D20F86" w:rsidRPr="00D20F86">
        <w:t>;</w:t>
      </w:r>
    </w:p>
    <w:p w14:paraId="32822EEA" w14:textId="2D0FD5F8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у</w:t>
      </w:r>
      <w:r w:rsidR="00D20F86">
        <w:t>мная система рекомендаций на основе оценок</w:t>
      </w:r>
      <w:r w:rsidR="00D20F86" w:rsidRPr="00D20F86">
        <w:t>;</w:t>
      </w:r>
    </w:p>
    <w:p w14:paraId="2D300582" w14:textId="4E25BE33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ф</w:t>
      </w:r>
      <w:r w:rsidR="00D20F86">
        <w:t>ункция чтения отрывков книг онлайн</w:t>
      </w:r>
      <w:r w:rsidR="00D20F86" w:rsidRPr="00D20F86">
        <w:t>.</w:t>
      </w:r>
    </w:p>
    <w:p w14:paraId="68A69051" w14:textId="3DA4A785" w:rsidR="00D20F86" w:rsidRPr="003C16C6" w:rsidRDefault="00D20F86" w:rsidP="00D20F86">
      <w:pPr>
        <w:ind w:firstLine="709"/>
        <w:rPr>
          <w:b/>
        </w:rPr>
      </w:pPr>
      <w:r w:rsidRPr="003C16C6">
        <w:rPr>
          <w:b/>
        </w:rPr>
        <w:t>Недостатки:</w:t>
      </w:r>
    </w:p>
    <w:p w14:paraId="3D6DE8C1" w14:textId="4C6A3B6A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п</w:t>
      </w:r>
      <w:r w:rsidR="00D20F86">
        <w:t>олное отсутствие функций для физического обмена книгами</w:t>
      </w:r>
      <w:r w:rsidR="00D20F86" w:rsidRPr="00D20F86">
        <w:t>;</w:t>
      </w:r>
    </w:p>
    <w:p w14:paraId="216BFB21" w14:textId="4B026B26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н</w:t>
      </w:r>
      <w:r w:rsidR="00D20F86">
        <w:t>ет возможности бронировать книги у других пользователей</w:t>
      </w:r>
      <w:r w:rsidR="00D20F86" w:rsidRPr="00D20F86">
        <w:t>;</w:t>
      </w:r>
    </w:p>
    <w:p w14:paraId="4C7E0F7C" w14:textId="387E0024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о</w:t>
      </w:r>
      <w:r w:rsidR="00D20F86">
        <w:t>тсутствует система организации личных встреч</w:t>
      </w:r>
      <w:r w:rsidR="00D20F86" w:rsidRPr="00D20F86">
        <w:t>;</w:t>
      </w:r>
    </w:p>
    <w:p w14:paraId="7236C4E8" w14:textId="0A67023B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н</w:t>
      </w:r>
      <w:r w:rsidR="00D20F86">
        <w:t>ет встроенного чата для обсуждения обмена</w:t>
      </w:r>
      <w:r w:rsidR="00D20F86" w:rsidRPr="00D20F86">
        <w:t>;</w:t>
      </w:r>
    </w:p>
    <w:p w14:paraId="3C77AFA3" w14:textId="1452345A" w:rsidR="00D20F86" w:rsidRDefault="003C16C6" w:rsidP="00D20F86">
      <w:pPr>
        <w:pStyle w:val="a4"/>
        <w:numPr>
          <w:ilvl w:val="0"/>
          <w:numId w:val="7"/>
        </w:numPr>
        <w:ind w:left="0" w:firstLine="851"/>
      </w:pPr>
      <w:r>
        <w:t>н</w:t>
      </w:r>
      <w:r w:rsidR="00D20F86">
        <w:t>е предусмотрена система отзывов о пользователях.</w:t>
      </w:r>
    </w:p>
    <w:p w14:paraId="4F008CE6" w14:textId="0D0D78B2" w:rsidR="008A7AAC" w:rsidRPr="003C16C6" w:rsidRDefault="003C16C6" w:rsidP="003C16C6">
      <w:pPr>
        <w:jc w:val="left"/>
        <w:rPr>
          <w:rFonts w:cs="Times New Roman"/>
          <w:noProof/>
          <w:szCs w:val="24"/>
        </w:rPr>
      </w:pPr>
      <w:r>
        <w:t xml:space="preserve">Ссылка: </w:t>
      </w:r>
      <w:r w:rsidRPr="003C16C6">
        <w:t>https://www.goodreads.com/</w:t>
      </w:r>
      <w:r w:rsidRPr="003C16C6">
        <w:rPr>
          <w:rFonts w:cs="Times New Roman"/>
          <w:noProof/>
          <w:szCs w:val="24"/>
        </w:rPr>
        <w:drawing>
          <wp:inline distT="0" distB="0" distL="0" distR="0" wp14:anchorId="612B00D0" wp14:editId="66E938D7">
            <wp:extent cx="6480175" cy="32715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9312" w14:textId="49F0FF67" w:rsidR="008A7AAC" w:rsidRPr="003C16C6" w:rsidRDefault="008A7AAC" w:rsidP="007B528E">
      <w:pPr>
        <w:pStyle w:val="a9"/>
        <w:rPr>
          <w:noProof/>
        </w:rPr>
      </w:pPr>
      <w:r w:rsidRPr="00434EDA">
        <w:rPr>
          <w:noProof/>
        </w:rPr>
        <w:t xml:space="preserve">Рисунок 1 – </w:t>
      </w:r>
      <w:r w:rsidR="003C16C6">
        <w:rPr>
          <w:noProof/>
        </w:rPr>
        <w:t xml:space="preserve">главная страница </w:t>
      </w:r>
      <w:r w:rsidR="003C16C6">
        <w:rPr>
          <w:noProof/>
          <w:lang w:val="en-US"/>
        </w:rPr>
        <w:t>Goodreads</w:t>
      </w:r>
    </w:p>
    <w:p w14:paraId="0BFCB044" w14:textId="77777777" w:rsidR="00C575DB" w:rsidRDefault="00C575DB" w:rsidP="009F7950">
      <w:pPr>
        <w:rPr>
          <w:b/>
          <w:bCs/>
        </w:rPr>
      </w:pPr>
    </w:p>
    <w:p w14:paraId="233A5CAE" w14:textId="77777777" w:rsidR="00435083" w:rsidRDefault="00435083">
      <w:pPr>
        <w:spacing w:before="0" w:after="200" w:line="276" w:lineRule="auto"/>
        <w:ind w:firstLine="0"/>
        <w:contextualSpacing w:val="0"/>
        <w:jc w:val="left"/>
        <w:rPr>
          <w:b/>
          <w:bCs/>
        </w:rPr>
      </w:pPr>
      <w:bookmarkStart w:id="15" w:name="_Hlk210228708"/>
      <w:r>
        <w:rPr>
          <w:b/>
          <w:bCs/>
        </w:rPr>
        <w:br w:type="page"/>
      </w:r>
    </w:p>
    <w:p w14:paraId="4E35777D" w14:textId="493360CD" w:rsidR="00D1636A" w:rsidRPr="00AB25E4" w:rsidRDefault="003C16C6" w:rsidP="009F7950">
      <w:pPr>
        <w:rPr>
          <w:b/>
          <w:bCs/>
        </w:rPr>
      </w:pPr>
      <w:proofErr w:type="spellStart"/>
      <w:r>
        <w:rPr>
          <w:b/>
          <w:bCs/>
          <w:lang w:val="en-US"/>
        </w:rPr>
        <w:lastRenderedPageBreak/>
        <w:t>LibBox</w:t>
      </w:r>
      <w:proofErr w:type="spellEnd"/>
    </w:p>
    <w:bookmarkEnd w:id="15"/>
    <w:p w14:paraId="4DF88B59" w14:textId="77777777" w:rsidR="00AB25E4" w:rsidRDefault="00AB25E4" w:rsidP="00C575DB">
      <w:proofErr w:type="spellStart"/>
      <w:r w:rsidRPr="00AB25E4">
        <w:t>LibBox</w:t>
      </w:r>
      <w:proofErr w:type="spellEnd"/>
      <w:r w:rsidRPr="00AB25E4">
        <w:t xml:space="preserve"> — это российская многофункциональная онлайн-платформа, позиционирующая себя как социальная сеть для книголюбов с элементами букинистического </w:t>
      </w:r>
      <w:proofErr w:type="spellStart"/>
      <w:r w:rsidRPr="00AB25E4">
        <w:t>маркетплейса</w:t>
      </w:r>
      <w:proofErr w:type="spellEnd"/>
      <w:r w:rsidRPr="00AB25E4">
        <w:t>. Сервис был создан для объединения читателей, коллекционеров и букинистов на единой цифровой площадке.</w:t>
      </w:r>
    </w:p>
    <w:p w14:paraId="3080E850" w14:textId="4A08FDD7" w:rsidR="00AB25E4" w:rsidRPr="00AB25E4" w:rsidRDefault="00AB25E4" w:rsidP="00AB25E4">
      <w:pPr>
        <w:rPr>
          <w:b/>
        </w:rPr>
      </w:pPr>
      <w:r w:rsidRPr="00AB25E4">
        <w:rPr>
          <w:b/>
        </w:rPr>
        <w:t>Достоинства:</w:t>
      </w:r>
    </w:p>
    <w:p w14:paraId="7BE1B0CD" w14:textId="24C08D62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Поддержка как платных сделок, так и безденежного обмена</w:t>
      </w:r>
    </w:p>
    <w:p w14:paraId="2A8FE5C4" w14:textId="1EA40625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Встроенный мессенджер для общения между пользователями</w:t>
      </w:r>
    </w:p>
    <w:p w14:paraId="3D99B42E" w14:textId="01264B30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Система рейтингов для продавцов</w:t>
      </w:r>
    </w:p>
    <w:p w14:paraId="03258C1F" w14:textId="0776B827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Функция создания виртуальных книжных полок</w:t>
      </w:r>
    </w:p>
    <w:p w14:paraId="2A56F193" w14:textId="77D56A8B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Возможность написания рецензий и отзывов</w:t>
      </w:r>
    </w:p>
    <w:p w14:paraId="5F838746" w14:textId="27DA5036" w:rsidR="00AB25E4" w:rsidRPr="00AB25E4" w:rsidRDefault="00AB25E4" w:rsidP="00AB25E4">
      <w:pPr>
        <w:rPr>
          <w:b/>
        </w:rPr>
      </w:pPr>
      <w:r w:rsidRPr="00AB25E4">
        <w:rPr>
          <w:b/>
        </w:rPr>
        <w:t>Недостатки:</w:t>
      </w:r>
    </w:p>
    <w:p w14:paraId="3E48C1C3" w14:textId="5DCEBD49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Основной упор на коммерческие продажи, а не на обмен</w:t>
      </w:r>
    </w:p>
    <w:p w14:paraId="5264F2A7" w14:textId="64C05AE5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Сложный интерфейс с обилием коммерческих элементов</w:t>
      </w:r>
    </w:p>
    <w:p w14:paraId="5E594006" w14:textId="6220D3EC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Функция обмена реализована как второстепенная</w:t>
      </w:r>
    </w:p>
    <w:p w14:paraId="3585C775" w14:textId="36F0F1C8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Нет специализированных инструментов для организации встреч</w:t>
      </w:r>
    </w:p>
    <w:p w14:paraId="0E0F8868" w14:textId="77777777" w:rsidR="00AB25E4" w:rsidRDefault="00AB25E4" w:rsidP="00AB25E4">
      <w:pPr>
        <w:pStyle w:val="a4"/>
        <w:numPr>
          <w:ilvl w:val="0"/>
          <w:numId w:val="7"/>
        </w:numPr>
        <w:ind w:left="0" w:firstLine="851"/>
      </w:pPr>
      <w:r>
        <w:t>Раздельная система репутации для разных типов сделок</w:t>
      </w:r>
    </w:p>
    <w:p w14:paraId="6BB7CF50" w14:textId="0A5F6831" w:rsidR="0005244D" w:rsidRPr="0005244D" w:rsidRDefault="009F7950" w:rsidP="00AB25E4">
      <w:pPr>
        <w:rPr>
          <w:color w:val="0000FF" w:themeColor="hyperlink"/>
          <w:u w:val="single"/>
        </w:rPr>
      </w:pPr>
      <w:r w:rsidRPr="009F7950">
        <w:t xml:space="preserve">Ссылка: </w:t>
      </w:r>
      <w:r w:rsidR="00AB25E4" w:rsidRPr="00AB25E4">
        <w:t>https://libbox.net/</w:t>
      </w:r>
      <w:r w:rsidR="00DA0CAB">
        <w:tab/>
      </w:r>
    </w:p>
    <w:p w14:paraId="03F58DEA" w14:textId="0DA6D273" w:rsidR="009F7950" w:rsidRDefault="00AB25E4" w:rsidP="009F7950">
      <w:pPr>
        <w:ind w:firstLine="0"/>
        <w:jc w:val="center"/>
      </w:pPr>
      <w:r w:rsidRPr="00AB25E4">
        <w:rPr>
          <w:noProof/>
        </w:rPr>
        <w:drawing>
          <wp:inline distT="0" distB="0" distL="0" distR="0" wp14:anchorId="53E431FC" wp14:editId="425C2632">
            <wp:extent cx="6480175" cy="3195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301E" w14:textId="0DAAF0A9" w:rsidR="00C575DB" w:rsidRPr="00FB447F" w:rsidRDefault="009F7950" w:rsidP="00D20F86">
      <w:pPr>
        <w:pStyle w:val="a9"/>
        <w:rPr>
          <w:noProof/>
        </w:rPr>
      </w:pPr>
      <w:r w:rsidRPr="00434EDA">
        <w:rPr>
          <w:noProof/>
        </w:rPr>
        <w:t xml:space="preserve">Рисунок 2 – </w:t>
      </w:r>
      <w:r w:rsidR="00401F27">
        <w:rPr>
          <w:noProof/>
        </w:rPr>
        <w:t xml:space="preserve">главная страница </w:t>
      </w:r>
      <w:r w:rsidR="00401F27">
        <w:rPr>
          <w:noProof/>
          <w:lang w:val="en-US"/>
        </w:rPr>
        <w:t>LibBox</w:t>
      </w:r>
    </w:p>
    <w:p w14:paraId="15BA1D9B" w14:textId="03EDFFA1" w:rsidR="001A4604" w:rsidRPr="00AB25E4" w:rsidRDefault="001A4604" w:rsidP="001A4604">
      <w:r>
        <w:lastRenderedPageBreak/>
        <w:t>В результате анализа рынка выявлено отсутствие готовых решений, полностью отвечающих потребностям пользователей в области простого, бесплатного и безопасного некоммерческого обмена бумажными книгами. Универсальные платформы (</w:t>
      </w:r>
      <w:proofErr w:type="spellStart"/>
      <w:r>
        <w:t>Goodreads</w:t>
      </w:r>
      <w:proofErr w:type="spellEnd"/>
      <w:r>
        <w:t>) не поддерживают физический обмен, а гибридные сервисы (</w:t>
      </w:r>
      <w:proofErr w:type="spellStart"/>
      <w:r>
        <w:t>LibBox</w:t>
      </w:r>
      <w:proofErr w:type="spellEnd"/>
      <w:r>
        <w:t>) ориентированы на монетизацию, что усложняет пользовательский опыт. В связи с этим принято решение о разработке собственной веб-платформы «</w:t>
      </w:r>
      <w:proofErr w:type="spellStart"/>
      <w:r>
        <w:t>ВятКнига</w:t>
      </w:r>
      <w:proofErr w:type="spellEnd"/>
      <w:r>
        <w:t>».</w:t>
      </w:r>
    </w:p>
    <w:p w14:paraId="6A313DAD" w14:textId="6934BC74" w:rsidR="001A4604" w:rsidRDefault="001A4604" w:rsidP="001A4604">
      <w:r>
        <w:t>Ключевые требования включают интуитивный интерфейс, акцент на безопасности и репутации пользователей, а также удобные инструменты для организации личных встреч.</w:t>
      </w:r>
    </w:p>
    <w:p w14:paraId="64C371BD" w14:textId="7E17FA40" w:rsidR="001A4604" w:rsidRDefault="001A4604" w:rsidP="001A4604">
      <w:r>
        <w:t>Внедрение системы позволит автоматизировать процесс обмена книгами, обеспечит пользователей простым и удобным сервисом и будет способствовать развитию читательского сообщества.</w:t>
      </w:r>
    </w:p>
    <w:p w14:paraId="228E4744" w14:textId="78D94C5D" w:rsidR="009A66B6" w:rsidRPr="009F7950" w:rsidRDefault="001F0FED" w:rsidP="001F0FED">
      <w:r>
        <w:t>.</w:t>
      </w:r>
    </w:p>
    <w:p w14:paraId="092F632B" w14:textId="5B6A0492" w:rsidR="00E61B22" w:rsidRDefault="00E61B22" w:rsidP="00E61B22">
      <w:pPr>
        <w:pStyle w:val="1"/>
      </w:pPr>
      <w:bookmarkStart w:id="16" w:name="_Toc212573046"/>
      <w:r>
        <w:lastRenderedPageBreak/>
        <w:t>Требования к результатам разработки</w:t>
      </w:r>
      <w:bookmarkEnd w:id="16"/>
    </w:p>
    <w:p w14:paraId="1C0B073E" w14:textId="72FFCA41" w:rsidR="00162415" w:rsidRPr="00162415" w:rsidRDefault="00162415" w:rsidP="00162415">
      <w:r>
        <w:t>В данном разделе содержаться требования к результатам настоящей разработки.</w:t>
      </w:r>
    </w:p>
    <w:p w14:paraId="00EA1178" w14:textId="0878A848" w:rsidR="001D3FB1" w:rsidRDefault="00AA50F6" w:rsidP="00AA50F6">
      <w:pPr>
        <w:pStyle w:val="2"/>
      </w:pPr>
      <w:bookmarkStart w:id="17" w:name="_Toc212573047"/>
      <w:r>
        <w:t>Требования к функци</w:t>
      </w:r>
      <w:r w:rsidR="000E06F3">
        <w:t>ональным характеристикам</w:t>
      </w:r>
      <w:bookmarkEnd w:id="17"/>
    </w:p>
    <w:p w14:paraId="17DC9884" w14:textId="3FB18341" w:rsidR="008F1FF7" w:rsidRDefault="003A373E" w:rsidP="008F1FF7">
      <w:r w:rsidRPr="003A373E">
        <w:t>Требования к функциональным характеристикам веб-платформ</w:t>
      </w:r>
      <w:r>
        <w:t>ы для обмена книгами «</w:t>
      </w:r>
      <w:proofErr w:type="spellStart"/>
      <w:r>
        <w:t>ВятКнига</w:t>
      </w:r>
      <w:proofErr w:type="spellEnd"/>
      <w:r>
        <w:t>»</w:t>
      </w:r>
      <w:r w:rsidR="008F1FF7">
        <w:t>:</w:t>
      </w:r>
    </w:p>
    <w:p w14:paraId="216AF902" w14:textId="77777777" w:rsidR="003A373E" w:rsidRDefault="003A373E" w:rsidP="003A373E">
      <w:pPr>
        <w:pStyle w:val="a4"/>
        <w:numPr>
          <w:ilvl w:val="0"/>
          <w:numId w:val="11"/>
        </w:numPr>
        <w:ind w:left="0" w:firstLine="851"/>
      </w:pPr>
      <w:r>
        <w:t>управление пользователями и профилями;</w:t>
      </w:r>
    </w:p>
    <w:p w14:paraId="4ADE4E12" w14:textId="11E0020B" w:rsidR="003A373E" w:rsidRDefault="003A373E" w:rsidP="003A373E">
      <w:pPr>
        <w:pStyle w:val="a4"/>
        <w:numPr>
          <w:ilvl w:val="0"/>
          <w:numId w:val="11"/>
        </w:numPr>
        <w:ind w:left="0" w:firstLine="851"/>
      </w:pPr>
      <w:r>
        <w:t>управление каталогом книг;</w:t>
      </w:r>
    </w:p>
    <w:p w14:paraId="5F90E4A8" w14:textId="77777777" w:rsidR="003A373E" w:rsidRDefault="003A373E" w:rsidP="003A373E">
      <w:pPr>
        <w:pStyle w:val="a4"/>
        <w:numPr>
          <w:ilvl w:val="0"/>
          <w:numId w:val="11"/>
        </w:numPr>
        <w:ind w:left="0" w:firstLine="851"/>
      </w:pPr>
      <w:r>
        <w:t>организация процесса обмена;</w:t>
      </w:r>
    </w:p>
    <w:p w14:paraId="54A0F698" w14:textId="77777777" w:rsidR="003A373E" w:rsidRDefault="003A373E" w:rsidP="003A373E">
      <w:pPr>
        <w:pStyle w:val="a4"/>
        <w:numPr>
          <w:ilvl w:val="0"/>
          <w:numId w:val="11"/>
        </w:numPr>
        <w:ind w:left="0" w:firstLine="851"/>
      </w:pPr>
      <w:proofErr w:type="spellStart"/>
      <w:r>
        <w:t>модерация</w:t>
      </w:r>
      <w:proofErr w:type="spellEnd"/>
      <w:r>
        <w:t xml:space="preserve"> контента;</w:t>
      </w:r>
    </w:p>
    <w:p w14:paraId="3E20FED5" w14:textId="77777777" w:rsidR="003A373E" w:rsidRDefault="003A373E" w:rsidP="003A373E">
      <w:pPr>
        <w:pStyle w:val="a4"/>
        <w:numPr>
          <w:ilvl w:val="0"/>
          <w:numId w:val="11"/>
        </w:numPr>
        <w:ind w:left="0" w:firstLine="851"/>
      </w:pPr>
      <w:r>
        <w:t>система репутации пользователей.</w:t>
      </w:r>
    </w:p>
    <w:p w14:paraId="1B168C65" w14:textId="49B1616D" w:rsidR="009730DA" w:rsidRDefault="009730DA" w:rsidP="009730DA">
      <w:pPr>
        <w:pStyle w:val="2"/>
      </w:pPr>
      <w:bookmarkStart w:id="18" w:name="_Toc212573048"/>
      <w:r>
        <w:t>Требования к показателям назначения</w:t>
      </w:r>
      <w:bookmarkEnd w:id="18"/>
    </w:p>
    <w:p w14:paraId="147D703D" w14:textId="1EC48075" w:rsidR="00850E6D" w:rsidRDefault="00850E6D" w:rsidP="00850E6D">
      <w:r>
        <w:t>Результат разработки должен соответствовать следующим показателям:</w:t>
      </w:r>
    </w:p>
    <w:p w14:paraId="5A460CFD" w14:textId="38E3D687" w:rsidR="003A373E" w:rsidRDefault="003A373E" w:rsidP="003A373E">
      <w:pPr>
        <w:pStyle w:val="a4"/>
        <w:numPr>
          <w:ilvl w:val="0"/>
          <w:numId w:val="7"/>
        </w:numPr>
        <w:ind w:left="0" w:firstLine="851"/>
      </w:pPr>
      <w:r>
        <w:t>система должна поддерживать одновременную работу не менее чем с двумя ролевыми моделями пользователей: Пользователь, Модератор;</w:t>
      </w:r>
    </w:p>
    <w:p w14:paraId="4C6D1EA0" w14:textId="77777777" w:rsidR="003A373E" w:rsidRDefault="003A373E" w:rsidP="003A373E">
      <w:pPr>
        <w:pStyle w:val="a4"/>
        <w:numPr>
          <w:ilvl w:val="0"/>
          <w:numId w:val="7"/>
        </w:numPr>
        <w:ind w:left="0" w:firstLine="851"/>
      </w:pPr>
      <w:r>
        <w:t>время отклика системы на стандартные операции не должно превышать 3 секунд;</w:t>
      </w:r>
    </w:p>
    <w:p w14:paraId="62130643" w14:textId="41BDD368" w:rsidR="003A373E" w:rsidRDefault="003A373E" w:rsidP="003A373E">
      <w:pPr>
        <w:pStyle w:val="a4"/>
        <w:numPr>
          <w:ilvl w:val="0"/>
          <w:numId w:val="7"/>
        </w:numPr>
        <w:ind w:left="0" w:firstLine="851"/>
      </w:pPr>
      <w:r>
        <w:t>платформа должна корректно отображаться в современных браузерах (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Yandex</w:t>
      </w:r>
      <w:proofErr w:type="spellEnd"/>
      <w:r>
        <w:t xml:space="preserve"> Browser);</w:t>
      </w:r>
    </w:p>
    <w:p w14:paraId="2A6408C3" w14:textId="54E72387" w:rsidR="003A373E" w:rsidRDefault="003A373E" w:rsidP="003A373E">
      <w:pPr>
        <w:pStyle w:val="a4"/>
        <w:numPr>
          <w:ilvl w:val="0"/>
          <w:numId w:val="7"/>
        </w:numPr>
        <w:ind w:left="0" w:firstLine="851"/>
      </w:pPr>
      <w:r>
        <w:t>должно быть реализовано не менее 90% функциональных требований, указанных в разделе 5.1.</w:t>
      </w:r>
    </w:p>
    <w:p w14:paraId="3B4BC2A3" w14:textId="6B77D3C2" w:rsidR="000E06F3" w:rsidRDefault="000E06F3" w:rsidP="000E06F3">
      <w:pPr>
        <w:pStyle w:val="2"/>
      </w:pPr>
      <w:bookmarkStart w:id="19" w:name="_Toc212573049"/>
      <w:r>
        <w:t>Требования к технологическому стеку</w:t>
      </w:r>
      <w:bookmarkEnd w:id="19"/>
    </w:p>
    <w:p w14:paraId="6F03A1ED" w14:textId="74B58BD1" w:rsidR="00162415" w:rsidRDefault="00C95E8A" w:rsidP="00162415">
      <w:r>
        <w:t xml:space="preserve">При разработке настоящей информационной системы должен использоваться язык программирования </w:t>
      </w:r>
      <w:r w:rsidR="003A373E">
        <w:rPr>
          <w:lang w:val="en-US"/>
        </w:rPr>
        <w:t>JavaScript</w:t>
      </w:r>
      <w:r w:rsidR="003A373E" w:rsidRPr="003A373E">
        <w:t xml:space="preserve"> </w:t>
      </w:r>
      <w:r w:rsidR="003A373E">
        <w:t xml:space="preserve">и </w:t>
      </w:r>
      <w:r w:rsidR="003A373E">
        <w:rPr>
          <w:lang w:val="en-US"/>
        </w:rPr>
        <w:t>HTML</w:t>
      </w:r>
      <w:r w:rsidRPr="00C95E8A">
        <w:t>.</w:t>
      </w:r>
    </w:p>
    <w:p w14:paraId="67B8FBCA" w14:textId="29DFE762" w:rsidR="00C95E8A" w:rsidRDefault="00C95E8A" w:rsidP="00162415">
      <w:r>
        <w:t>Требования к использования дополнительных библиотек не предъявляются.</w:t>
      </w:r>
    </w:p>
    <w:p w14:paraId="3A41F66A" w14:textId="33600B7A" w:rsidR="003A373E" w:rsidRDefault="003A373E" w:rsidP="003A373E">
      <w:r>
        <w:t xml:space="preserve">Для реализации </w:t>
      </w:r>
      <w:proofErr w:type="spellStart"/>
      <w:r>
        <w:t>backend</w:t>
      </w:r>
      <w:proofErr w:type="spellEnd"/>
      <w:r>
        <w:t xml:space="preserve">-части должен использоваться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версии 4.0 и выше.</w:t>
      </w:r>
    </w:p>
    <w:p w14:paraId="345BC8AD" w14:textId="4FC56D1D" w:rsidR="003A373E" w:rsidRDefault="003A373E" w:rsidP="003A373E">
      <w:r>
        <w:t xml:space="preserve">Для работы с данными должна быть использована СУБД </w:t>
      </w:r>
      <w:proofErr w:type="spellStart"/>
      <w:r>
        <w:t>MySQL</w:t>
      </w:r>
      <w:proofErr w:type="spellEnd"/>
      <w:r>
        <w:t xml:space="preserve"> версии 8.0.</w:t>
      </w:r>
    </w:p>
    <w:p w14:paraId="2C49E4EB" w14:textId="4A7B8D76" w:rsidR="00C95E8A" w:rsidRPr="00C95E8A" w:rsidRDefault="003A373E" w:rsidP="003A373E">
      <w:r>
        <w:t xml:space="preserve">Для </w:t>
      </w:r>
      <w:proofErr w:type="spellStart"/>
      <w:r>
        <w:t>frontend</w:t>
      </w:r>
      <w:proofErr w:type="spellEnd"/>
      <w:r>
        <w:t xml:space="preserve">-разработки должны использоваться HTML5, CSS3, </w:t>
      </w:r>
      <w:proofErr w:type="spellStart"/>
      <w:r>
        <w:t>JavaScript</w:t>
      </w:r>
      <w:proofErr w:type="spellEnd"/>
      <w:r>
        <w:t>.</w:t>
      </w:r>
    </w:p>
    <w:p w14:paraId="1606B6FA" w14:textId="1A74A8EA" w:rsidR="006B2233" w:rsidRPr="00862162" w:rsidRDefault="00AA50F6" w:rsidP="004F4452">
      <w:pPr>
        <w:pStyle w:val="2"/>
      </w:pPr>
      <w:bookmarkStart w:id="20" w:name="_Toc212573050"/>
      <w:r w:rsidRPr="00862162">
        <w:t>Требования к пользовательскому интерфейсу</w:t>
      </w:r>
      <w:bookmarkEnd w:id="20"/>
    </w:p>
    <w:p w14:paraId="35AE3BE7" w14:textId="5F44CE0E" w:rsidR="000274BF" w:rsidRDefault="00E25679" w:rsidP="001A3437">
      <w:r>
        <w:t>Пользовательский интерфейс должен соответствовать требованиям, представленном в данном разделе.</w:t>
      </w:r>
    </w:p>
    <w:p w14:paraId="40FEFDDD" w14:textId="0A153C36" w:rsidR="002906BE" w:rsidRDefault="002906BE" w:rsidP="00E25679">
      <w:r>
        <w:lastRenderedPageBreak/>
        <w:t xml:space="preserve">Прототип экранной формы окна </w:t>
      </w:r>
      <w:r w:rsidR="008D44C8">
        <w:t>авторизации</w:t>
      </w:r>
      <w:r>
        <w:t xml:space="preserve"> представл</w:t>
      </w:r>
      <w:r w:rsidR="00AF0EDC">
        <w:t>е</w:t>
      </w:r>
      <w:r>
        <w:t>н</w:t>
      </w:r>
      <w:r w:rsidR="00AF0EDC">
        <w:t>ы</w:t>
      </w:r>
      <w:r>
        <w:t xml:space="preserve"> на рисунке 4. </w:t>
      </w:r>
    </w:p>
    <w:p w14:paraId="596A2C4F" w14:textId="5F9B03D4" w:rsidR="002906BE" w:rsidRDefault="001A3437" w:rsidP="002906BE">
      <w:pPr>
        <w:ind w:firstLine="0"/>
        <w:jc w:val="center"/>
        <w:rPr>
          <w:lang w:val="en-US"/>
        </w:rPr>
      </w:pPr>
      <w:r w:rsidRPr="001A3437">
        <w:rPr>
          <w:noProof/>
        </w:rPr>
        <w:drawing>
          <wp:inline distT="0" distB="0" distL="0" distR="0" wp14:anchorId="58EEC045" wp14:editId="1096D3C9">
            <wp:extent cx="6480175" cy="4206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BEF5" w14:textId="3F7141F9" w:rsidR="002906BE" w:rsidRDefault="001A3437" w:rsidP="007B528E">
      <w:pPr>
        <w:pStyle w:val="a9"/>
        <w:rPr>
          <w:noProof/>
        </w:rPr>
      </w:pPr>
      <w:r>
        <w:rPr>
          <w:noProof/>
        </w:rPr>
        <w:t>Рисунок 3</w:t>
      </w:r>
      <w:r w:rsidR="002906BE">
        <w:rPr>
          <w:noProof/>
        </w:rPr>
        <w:t xml:space="preserve"> – Прототип окна </w:t>
      </w:r>
      <w:r>
        <w:rPr>
          <w:noProof/>
        </w:rPr>
        <w:t>регистрации</w:t>
      </w:r>
      <w:r w:rsidRPr="001A3437">
        <w:rPr>
          <w:noProof/>
        </w:rPr>
        <w:t>/</w:t>
      </w:r>
      <w:r w:rsidR="008D44C8">
        <w:rPr>
          <w:noProof/>
        </w:rPr>
        <w:t>авторизации</w:t>
      </w:r>
    </w:p>
    <w:p w14:paraId="5F2E2C24" w14:textId="392A5053" w:rsidR="000274BF" w:rsidRPr="00805287" w:rsidRDefault="002906BE" w:rsidP="00A635F7">
      <w:r>
        <w:t xml:space="preserve">На рисунке </w:t>
      </w:r>
      <w:r w:rsidR="001A3437">
        <w:t>3</w:t>
      </w:r>
      <w:r w:rsidR="007C0B79">
        <w:t xml:space="preserve"> изображен прототип окна </w:t>
      </w:r>
      <w:r w:rsidR="001A3437">
        <w:t xml:space="preserve">регистрации и </w:t>
      </w:r>
      <w:r w:rsidR="007C0B79">
        <w:t>авто</w:t>
      </w:r>
      <w:r w:rsidR="001A3437">
        <w:t>ризации. Посередине экранной формы расположены два поля два ввода логина и пароль пользователя</w:t>
      </w:r>
      <w:r w:rsidR="00805287">
        <w:t>. Под этими полями располагаются две кнопки «Вход» и «Регистрация», отвечающие за создание профиля пользователя и последующий вход в него.</w:t>
      </w:r>
    </w:p>
    <w:p w14:paraId="6168A594" w14:textId="68A3817B" w:rsidR="00E25679" w:rsidRDefault="00E25679" w:rsidP="00E25679">
      <w:r>
        <w:t xml:space="preserve">Прототип экранной формы главного экрана показан на рисунке </w:t>
      </w:r>
      <w:r w:rsidR="0080586E">
        <w:t>4</w:t>
      </w:r>
      <w:r>
        <w:t>.</w:t>
      </w:r>
    </w:p>
    <w:p w14:paraId="1A58DB0D" w14:textId="78FD47ED" w:rsidR="00453C06" w:rsidRDefault="00453C06" w:rsidP="00453C06">
      <w:r>
        <w:t xml:space="preserve">На рисунке </w:t>
      </w:r>
      <w:r w:rsidR="004B2C4F">
        <w:t>4</w:t>
      </w:r>
      <w:r>
        <w:t xml:space="preserve"> изображен прототип главного экрана. </w:t>
      </w:r>
      <w:r w:rsidR="00C51574">
        <w:t>В середине экранной формы будет отображаться загруженная обложка книги пользователем, чуть правее указана краткая информация о книге, по типу названия, жанра, автора. Сверху расположены кнопки для перехода в основные разделы. В верхнем левом углу расположен логотип, а ниже по левую сторону экранной формы расположены категории фильтров для отбора книг по определенным фильтрам.</w:t>
      </w:r>
    </w:p>
    <w:p w14:paraId="63AB2EF6" w14:textId="77777777" w:rsidR="00453C06" w:rsidRPr="00453C06" w:rsidRDefault="00453C06" w:rsidP="00E25679"/>
    <w:p w14:paraId="1B79DAA7" w14:textId="315CDD8E" w:rsidR="004F4452" w:rsidRPr="00AC007E" w:rsidRDefault="00453C06" w:rsidP="00D02534">
      <w:pPr>
        <w:ind w:firstLine="0"/>
        <w:jc w:val="center"/>
        <w:rPr>
          <w:lang w:val="en-US"/>
        </w:rPr>
      </w:pPr>
      <w:bookmarkStart w:id="21" w:name="_Hlk180577381"/>
      <w:r w:rsidRPr="00453C06">
        <w:rPr>
          <w:noProof/>
        </w:rPr>
        <w:lastRenderedPageBreak/>
        <w:drawing>
          <wp:inline distT="0" distB="0" distL="0" distR="0" wp14:anchorId="52AC4BB4" wp14:editId="05F590A3">
            <wp:extent cx="5908604" cy="3695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6018" cy="3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0B37" w14:textId="064B5E56" w:rsidR="00662CBB" w:rsidRDefault="00916A74" w:rsidP="00C51574">
      <w:pPr>
        <w:pStyle w:val="a9"/>
        <w:rPr>
          <w:noProof/>
        </w:rPr>
      </w:pPr>
      <w:r>
        <w:rPr>
          <w:noProof/>
        </w:rPr>
        <w:t xml:space="preserve">Рисунок </w:t>
      </w:r>
      <w:r w:rsidR="00453C06">
        <w:rPr>
          <w:noProof/>
        </w:rPr>
        <w:t>4</w:t>
      </w:r>
      <w:r>
        <w:rPr>
          <w:noProof/>
        </w:rPr>
        <w:t xml:space="preserve"> – </w:t>
      </w:r>
      <w:r w:rsidR="00AC007E">
        <w:rPr>
          <w:noProof/>
        </w:rPr>
        <w:t>Прототип</w:t>
      </w:r>
      <w:r>
        <w:rPr>
          <w:noProof/>
        </w:rPr>
        <w:t xml:space="preserve"> </w:t>
      </w:r>
      <w:r w:rsidR="00643650">
        <w:rPr>
          <w:noProof/>
        </w:rPr>
        <w:t>окна с ключевыми метриками системы</w:t>
      </w:r>
    </w:p>
    <w:p w14:paraId="2696DA08" w14:textId="671EDB1B" w:rsidR="004F4452" w:rsidRDefault="00643650" w:rsidP="001E374F">
      <w:r>
        <w:rPr>
          <w:noProof/>
        </w:rPr>
        <w:t>Прототип экранной формы</w:t>
      </w:r>
      <w:r w:rsidR="00D60413">
        <w:rPr>
          <w:noProof/>
        </w:rPr>
        <w:t xml:space="preserve"> конкретной книги</w:t>
      </w:r>
      <w:r w:rsidR="003C1631">
        <w:rPr>
          <w:noProof/>
        </w:rPr>
        <w:t xml:space="preserve"> предсавлен на рисунке 5</w:t>
      </w:r>
      <w:r w:rsidR="00D60413">
        <w:rPr>
          <w:noProof/>
        </w:rPr>
        <w:t>. Описание книги находится в правой части экрана, в левой обложка книги, а под ней кнопка «Подать запрос». Сверху ничего не изменилось от рисунка 4</w:t>
      </w:r>
    </w:p>
    <w:p w14:paraId="5A6706D8" w14:textId="4B7E3B93" w:rsidR="00D02534" w:rsidRPr="00643650" w:rsidRDefault="00D60413" w:rsidP="00D02534">
      <w:pPr>
        <w:ind w:firstLine="0"/>
        <w:jc w:val="center"/>
        <w:rPr>
          <w:lang w:val="en-US"/>
        </w:rPr>
      </w:pPr>
      <w:r w:rsidRPr="00D60413">
        <w:rPr>
          <w:noProof/>
        </w:rPr>
        <w:drawing>
          <wp:inline distT="0" distB="0" distL="0" distR="0" wp14:anchorId="44C05197" wp14:editId="603610F2">
            <wp:extent cx="5695872" cy="35509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961" cy="357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5FDF" w14:textId="421BF12F" w:rsidR="00916A74" w:rsidRDefault="00916A74" w:rsidP="007B528E">
      <w:pPr>
        <w:pStyle w:val="a9"/>
        <w:rPr>
          <w:noProof/>
        </w:rPr>
      </w:pPr>
      <w:r>
        <w:rPr>
          <w:noProof/>
        </w:rPr>
        <w:t xml:space="preserve">Рисунок </w:t>
      </w:r>
      <w:r w:rsidR="00A47DF8">
        <w:rPr>
          <w:noProof/>
        </w:rPr>
        <w:t>5</w:t>
      </w:r>
      <w:r>
        <w:rPr>
          <w:noProof/>
        </w:rPr>
        <w:t xml:space="preserve"> – </w:t>
      </w:r>
      <w:r w:rsidR="001E374F">
        <w:rPr>
          <w:noProof/>
        </w:rPr>
        <w:t>Прототип экранной формы</w:t>
      </w:r>
      <w:r>
        <w:rPr>
          <w:noProof/>
        </w:rPr>
        <w:t xml:space="preserve"> </w:t>
      </w:r>
      <w:r w:rsidR="00CE4D8C">
        <w:rPr>
          <w:noProof/>
        </w:rPr>
        <w:t>по конкретной книге</w:t>
      </w:r>
    </w:p>
    <w:p w14:paraId="7FB5A847" w14:textId="4A520310" w:rsidR="00FF7727" w:rsidRPr="00FB447F" w:rsidRDefault="001E374F" w:rsidP="000D5430">
      <w:r>
        <w:lastRenderedPageBreak/>
        <w:t xml:space="preserve">На рисунке </w:t>
      </w:r>
      <w:r w:rsidR="00A635F7">
        <w:t>6</w:t>
      </w:r>
      <w:r>
        <w:t xml:space="preserve"> </w:t>
      </w:r>
      <w:r w:rsidR="0042469E">
        <w:t xml:space="preserve">изображен прототип </w:t>
      </w:r>
      <w:r w:rsidR="00963CC8">
        <w:t>окна</w:t>
      </w:r>
      <w:r w:rsidR="005B7743">
        <w:t xml:space="preserve"> профиля пользователя. В левой стороне изображен </w:t>
      </w:r>
      <w:proofErr w:type="spellStart"/>
      <w:r w:rsidR="005B7743">
        <w:t>аватар</w:t>
      </w:r>
      <w:proofErr w:type="spellEnd"/>
      <w:r w:rsidR="005B7743">
        <w:t xml:space="preserve"> пользователя, под ним основная информация о пользователе. В правой части экрана можно увидеть каталог</w:t>
      </w:r>
      <w:r w:rsidR="00FB447F">
        <w:t>, чуть ниже находится лента с отзывами о пользователе. Для перехода в другие раздела можно воспользоваться бар-меню находящимся вверху экранной формы.</w:t>
      </w:r>
    </w:p>
    <w:p w14:paraId="52F5DE29" w14:textId="036CB961" w:rsidR="00916A74" w:rsidRDefault="00A47DF8" w:rsidP="00434EDA">
      <w:pPr>
        <w:tabs>
          <w:tab w:val="left" w:pos="0"/>
        </w:tabs>
        <w:ind w:firstLine="0"/>
        <w:jc w:val="center"/>
      </w:pPr>
      <w:r w:rsidRPr="00A47DF8">
        <w:rPr>
          <w:noProof/>
        </w:rPr>
        <w:drawing>
          <wp:inline distT="0" distB="0" distL="0" distR="0" wp14:anchorId="7D108066" wp14:editId="02965E14">
            <wp:extent cx="6480175" cy="40620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E5BF" w14:textId="69DE0C4F" w:rsidR="00916A74" w:rsidRDefault="00916A74" w:rsidP="007B528E">
      <w:pPr>
        <w:pStyle w:val="a9"/>
      </w:pPr>
      <w:r>
        <w:rPr>
          <w:noProof/>
        </w:rPr>
        <w:t xml:space="preserve">Рисунок </w:t>
      </w:r>
      <w:r w:rsidR="003C1631">
        <w:rPr>
          <w:noProof/>
        </w:rPr>
        <w:t>6</w:t>
      </w:r>
      <w:r>
        <w:rPr>
          <w:noProof/>
        </w:rPr>
        <w:t xml:space="preserve"> – </w:t>
      </w:r>
      <w:r w:rsidR="00CB0CE7">
        <w:t>Прототип э</w:t>
      </w:r>
      <w:r w:rsidR="003C1631">
        <w:t>кранной формы профиля пользователя</w:t>
      </w:r>
    </w:p>
    <w:p w14:paraId="068B1FE0" w14:textId="4D8B0C57" w:rsidR="0058273F" w:rsidRPr="0058273F" w:rsidRDefault="0058273F" w:rsidP="0058273F">
      <w:r>
        <w:t xml:space="preserve">Таким образом были рассмотрены все </w:t>
      </w:r>
      <w:proofErr w:type="spellStart"/>
      <w:r>
        <w:t>осноные</w:t>
      </w:r>
      <w:proofErr w:type="spellEnd"/>
      <w:r>
        <w:t xml:space="preserve"> экранные формы приложения.</w:t>
      </w:r>
    </w:p>
    <w:p w14:paraId="3EBD447A" w14:textId="37522E5E" w:rsidR="00295D9C" w:rsidRDefault="00295D9C" w:rsidP="00295D9C">
      <w:pPr>
        <w:pStyle w:val="2"/>
      </w:pPr>
      <w:bookmarkStart w:id="22" w:name="_Toc212573051"/>
      <w:bookmarkEnd w:id="21"/>
      <w:r>
        <w:t>Требования к видам обеспечения</w:t>
      </w:r>
      <w:bookmarkEnd w:id="22"/>
    </w:p>
    <w:p w14:paraId="66C9A024" w14:textId="2A9366C7" w:rsidR="006B2233" w:rsidRPr="006B2233" w:rsidRDefault="006B2233" w:rsidP="006B2233">
      <w:r>
        <w:t xml:space="preserve">В данном </w:t>
      </w:r>
      <w:r w:rsidR="002F593C">
        <w:t>разделе технического задания представлены требования к видам обеспечения настоящей разработки.</w:t>
      </w:r>
    </w:p>
    <w:p w14:paraId="607098D9" w14:textId="5CB21944" w:rsidR="00295D9C" w:rsidRDefault="00256697" w:rsidP="00256697">
      <w:pPr>
        <w:pStyle w:val="3"/>
      </w:pPr>
      <w:bookmarkStart w:id="23" w:name="_Toc212573052"/>
      <w:r>
        <w:t>Требования к математическому обеспечению</w:t>
      </w:r>
      <w:bookmarkEnd w:id="23"/>
    </w:p>
    <w:p w14:paraId="378028AF" w14:textId="6B2FA3B3" w:rsidR="008F1FF7" w:rsidRPr="008F1FF7" w:rsidRDefault="008F1FF7" w:rsidP="008F1FF7">
      <w:r>
        <w:t>Требования к математическому обеспечению не предъявляются</w:t>
      </w:r>
      <w:r w:rsidR="00167C14">
        <w:t>.</w:t>
      </w:r>
    </w:p>
    <w:p w14:paraId="2B1FFEE1" w14:textId="20A6DF68" w:rsidR="00256697" w:rsidRDefault="00256697" w:rsidP="00256697">
      <w:pPr>
        <w:pStyle w:val="3"/>
      </w:pPr>
      <w:bookmarkStart w:id="24" w:name="_Toc212573053"/>
      <w:r>
        <w:t>Требования к информационному обеспечению</w:t>
      </w:r>
      <w:bookmarkEnd w:id="24"/>
    </w:p>
    <w:p w14:paraId="338A0083" w14:textId="552D39B8" w:rsidR="008F1FF7" w:rsidRPr="008F1FF7" w:rsidRDefault="000E12DD" w:rsidP="000E12DD">
      <w:r>
        <w:t>В данном п</w:t>
      </w:r>
      <w:r w:rsidR="002F593C">
        <w:t>ункте</w:t>
      </w:r>
      <w:r>
        <w:t xml:space="preserve"> содержатся требования к информационному обеспечению разработки.</w:t>
      </w:r>
    </w:p>
    <w:p w14:paraId="313B46E9" w14:textId="1FC89DBB" w:rsidR="00E208B0" w:rsidRDefault="001F61FC" w:rsidP="001F61FC">
      <w:pPr>
        <w:pStyle w:val="4"/>
      </w:pPr>
      <w:r>
        <w:lastRenderedPageBreak/>
        <w:t>Требования к форматам хранения данных</w:t>
      </w:r>
    </w:p>
    <w:p w14:paraId="7865C714" w14:textId="77777777" w:rsidR="00FB447F" w:rsidRDefault="00FB447F" w:rsidP="008F1FF7">
      <w:r w:rsidRPr="00FB447F">
        <w:t>Хранение данных должно быть организовано в реляционной базе данных, размещенной на удаленном сервере. Доступ к базе данных должен осуществляться через защищенное сетевое соединение по протоколам TCP/IP.</w:t>
      </w:r>
    </w:p>
    <w:p w14:paraId="1D922A28" w14:textId="19AC0C6F" w:rsidR="008F1FF7" w:rsidRPr="00FB447F" w:rsidRDefault="002F593C" w:rsidP="008F1FF7">
      <w:r>
        <w:t xml:space="preserve">Хранение данных </w:t>
      </w:r>
      <w:r w:rsidR="00FB447F">
        <w:t xml:space="preserve">будет реализовано в </w:t>
      </w:r>
      <w:proofErr w:type="spellStart"/>
      <w:r w:rsidR="00FB447F">
        <w:t>субд</w:t>
      </w:r>
      <w:proofErr w:type="spellEnd"/>
      <w:r w:rsidR="00FB447F">
        <w:t xml:space="preserve"> </w:t>
      </w:r>
      <w:r w:rsidR="00FB447F">
        <w:rPr>
          <w:lang w:val="en-US"/>
        </w:rPr>
        <w:t>MySQL</w:t>
      </w:r>
    </w:p>
    <w:p w14:paraId="1EC5DF2F" w14:textId="73BAA0A3" w:rsidR="00AD3C41" w:rsidRPr="00AD3C41" w:rsidRDefault="00FB447F" w:rsidP="008F1FF7">
      <w:r w:rsidRPr="00FB447F">
        <w:t xml:space="preserve">Требования к структуре хранимых данных включают наличие следующих основных таблиц: пользователи, книги, </w:t>
      </w:r>
      <w:proofErr w:type="spellStart"/>
      <w:r w:rsidRPr="00FB447F">
        <w:t>запросы_на_обмен</w:t>
      </w:r>
      <w:proofErr w:type="spellEnd"/>
      <w:r w:rsidRPr="00FB447F">
        <w:t xml:space="preserve">, отзывы, </w:t>
      </w:r>
      <w:proofErr w:type="spellStart"/>
      <w:r w:rsidRPr="00FB447F">
        <w:t>сообщения_чата</w:t>
      </w:r>
      <w:proofErr w:type="spellEnd"/>
      <w:r w:rsidRPr="00FB447F">
        <w:t>.</w:t>
      </w:r>
    </w:p>
    <w:p w14:paraId="182D3338" w14:textId="4DF49FB4" w:rsidR="001F61FC" w:rsidRDefault="008239DB" w:rsidP="008239DB">
      <w:pPr>
        <w:pStyle w:val="4"/>
      </w:pPr>
      <w:r>
        <w:t>Требования к лингвистическому обеспечению</w:t>
      </w:r>
    </w:p>
    <w:p w14:paraId="3C9F8958" w14:textId="59E3B372" w:rsidR="008F1FF7" w:rsidRPr="00FB447F" w:rsidRDefault="00FB447F" w:rsidP="008F1FF7">
      <w:r w:rsidRPr="00FB447F">
        <w:t>Пользовательский интерфейс веб-платформы должен быть полностью локализован на русский язык. Все элементы</w:t>
      </w:r>
      <w:r>
        <w:t xml:space="preserve"> интерфейса</w:t>
      </w:r>
      <w:r w:rsidRPr="00FB447F">
        <w:t>, уведомления и документация должны быть представлены на русском языке.</w:t>
      </w:r>
    </w:p>
    <w:p w14:paraId="02ABA6DD" w14:textId="5371F3BF" w:rsidR="008239DB" w:rsidRDefault="004A0E13" w:rsidP="004A0E13">
      <w:pPr>
        <w:pStyle w:val="3"/>
      </w:pPr>
      <w:bookmarkStart w:id="25" w:name="_Toc212573054"/>
      <w:r>
        <w:t>Требования к метрологическому обеспечению</w:t>
      </w:r>
      <w:bookmarkEnd w:id="25"/>
    </w:p>
    <w:p w14:paraId="55A0B9DB" w14:textId="4006FCD1" w:rsidR="000D0EAC" w:rsidRPr="000D0EAC" w:rsidRDefault="000D0EAC" w:rsidP="000D0EAC">
      <w:r>
        <w:t xml:space="preserve">Требования к метрологическому обеспечению в разработке не предъявляются. </w:t>
      </w:r>
    </w:p>
    <w:p w14:paraId="4D17C954" w14:textId="7119E1BB" w:rsidR="000D0EAC" w:rsidRDefault="004A0E13" w:rsidP="000D0EAC">
      <w:pPr>
        <w:pStyle w:val="3"/>
      </w:pPr>
      <w:bookmarkStart w:id="26" w:name="_Toc212573055"/>
      <w:r>
        <w:t>Требования к техническому обеспечению</w:t>
      </w:r>
      <w:bookmarkEnd w:id="26"/>
    </w:p>
    <w:p w14:paraId="5196E558" w14:textId="77777777" w:rsidR="000D0EAC" w:rsidRPr="00C30AF3" w:rsidRDefault="000D0EAC" w:rsidP="000D0EAC">
      <w:r w:rsidRPr="00C30AF3">
        <w:t xml:space="preserve">Минимальные требования к техническому обеспечению включают в себя: </w:t>
      </w:r>
    </w:p>
    <w:p w14:paraId="24E9496C" w14:textId="3F07B041" w:rsidR="000D0EAC" w:rsidRPr="000D0EAC" w:rsidRDefault="00FB447F" w:rsidP="002D5B89">
      <w:pPr>
        <w:pStyle w:val="a4"/>
        <w:numPr>
          <w:ilvl w:val="0"/>
          <w:numId w:val="7"/>
        </w:numPr>
        <w:ind w:left="0" w:firstLine="851"/>
      </w:pPr>
      <w:r>
        <w:t xml:space="preserve">операционная система </w:t>
      </w:r>
      <w:proofErr w:type="spellStart"/>
      <w:r>
        <w:t>Windows</w:t>
      </w:r>
      <w:proofErr w:type="spellEnd"/>
      <w:r>
        <w:t xml:space="preserve"> 8</w:t>
      </w:r>
      <w:r w:rsidR="000D0EAC" w:rsidRPr="000D0EAC">
        <w:t xml:space="preserve"> или поздние версии;</w:t>
      </w:r>
    </w:p>
    <w:p w14:paraId="24B26FA8" w14:textId="502D65C0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процессор с частотой </w:t>
      </w:r>
      <w:r w:rsidR="00FB447F">
        <w:t>не менее</w:t>
      </w:r>
      <w:r w:rsidRPr="000D0EAC">
        <w:t>1 ГГц;</w:t>
      </w:r>
    </w:p>
    <w:p w14:paraId="6C723514" w14:textId="782126C0" w:rsidR="000D0EAC" w:rsidRPr="000D0EAC" w:rsidRDefault="00FB447F" w:rsidP="002D5B89">
      <w:pPr>
        <w:pStyle w:val="a4"/>
        <w:numPr>
          <w:ilvl w:val="0"/>
          <w:numId w:val="7"/>
        </w:numPr>
        <w:ind w:left="0" w:firstLine="851"/>
      </w:pPr>
      <w:r>
        <w:t>оперативная память не менее 2</w:t>
      </w:r>
      <w:r w:rsidR="000D0EAC" w:rsidRPr="000D0EAC">
        <w:t xml:space="preserve"> ГБ</w:t>
      </w:r>
    </w:p>
    <w:p w14:paraId="08F5A970" w14:textId="0246DD29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устройство ввода: компьютерная мышь, клавиатура.</w:t>
      </w:r>
    </w:p>
    <w:p w14:paraId="48FA2DD2" w14:textId="3C5F4C80" w:rsidR="009730DA" w:rsidRDefault="00645BED" w:rsidP="00645BED">
      <w:pPr>
        <w:pStyle w:val="2"/>
      </w:pPr>
      <w:bookmarkStart w:id="27" w:name="_Toc212573056"/>
      <w:r>
        <w:t>Требования к надежности</w:t>
      </w:r>
      <w:bookmarkEnd w:id="27"/>
    </w:p>
    <w:p w14:paraId="58BDF0D1" w14:textId="77777777" w:rsidR="000D0EAC" w:rsidRPr="00681161" w:rsidRDefault="000D0EAC" w:rsidP="000D0EAC">
      <w:r w:rsidRPr="00681161"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09CC5E77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организацией бесперебойного питания технических средств;</w:t>
      </w:r>
    </w:p>
    <w:p w14:paraId="0050BB39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осуществлением контроля входных данных;</w:t>
      </w:r>
    </w:p>
    <w:p w14:paraId="342B31D4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 w:rsidRPr="000D0EAC">
        <w:br/>
        <w:t>межотраслевых типовых норм времени на работы по сервисному обслуживанию</w:t>
      </w:r>
      <w:r w:rsidRPr="000D0EAC">
        <w:br/>
        <w:t>ПЭВМ и оргтехники и сопровождению программных средств»;</w:t>
      </w:r>
    </w:p>
    <w:p w14:paraId="2F069AAD" w14:textId="6C86F3A9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lastRenderedPageBreak/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7F640B47" w14:textId="103E9116" w:rsidR="00645BED" w:rsidRDefault="00645BED" w:rsidP="00645BED">
      <w:pPr>
        <w:pStyle w:val="2"/>
      </w:pPr>
      <w:bookmarkStart w:id="28" w:name="_Toc212573057"/>
      <w:r>
        <w:t>Требования к безопасности</w:t>
      </w:r>
      <w:bookmarkEnd w:id="28"/>
    </w:p>
    <w:p w14:paraId="4B50A1AE" w14:textId="546C213F" w:rsidR="000D0EAC" w:rsidRPr="000D0EAC" w:rsidRDefault="000D0EAC" w:rsidP="000D0EAC">
      <w:r w:rsidRPr="005A4443">
        <w:t xml:space="preserve">Вычислительная техника, на которой предполагается использование разработки, должна соответствовать нормам электро- и пожаробезопасности в соответствии с требованиями законодательства РФ. Ответственность за соблюдение настоящих требований лежит на пользователе разрабатываемой </w:t>
      </w:r>
      <w:r w:rsidR="00D2773E">
        <w:t>информационной системы</w:t>
      </w:r>
      <w:r w:rsidRPr="005A4443">
        <w:t>.</w:t>
      </w:r>
    </w:p>
    <w:p w14:paraId="32C4A45D" w14:textId="14CD99EE" w:rsidR="007A3137" w:rsidRDefault="007A3137" w:rsidP="007A3137">
      <w:pPr>
        <w:pStyle w:val="2"/>
      </w:pPr>
      <w:bookmarkStart w:id="29" w:name="_Toc212573058"/>
      <w:r>
        <w:t>Требования к патентной чистоте</w:t>
      </w:r>
      <w:bookmarkEnd w:id="29"/>
    </w:p>
    <w:p w14:paraId="2E96EDB1" w14:textId="0AF33BA3" w:rsidR="000D0EAC" w:rsidRPr="000D0EAC" w:rsidRDefault="000D0EAC" w:rsidP="000D0EAC">
      <w:r w:rsidRPr="005A4443">
        <w:t>При разработке должны использоваться только такие объекты интеллектуальной собственности, права на которые приобретены (получены) и используются без нарушений прав на интеллектуальную собственность третьих лиц. Это требование должно обеспечивать соблюдение авторских, смежных, патентных и иных прав.</w:t>
      </w:r>
    </w:p>
    <w:p w14:paraId="3BF80742" w14:textId="29A499B8" w:rsidR="003A546E" w:rsidRDefault="003A546E" w:rsidP="003A546E">
      <w:pPr>
        <w:pStyle w:val="2"/>
      </w:pPr>
      <w:bookmarkStart w:id="30" w:name="_Toc212573059"/>
      <w:r>
        <w:t>Требования к перспективам развития</w:t>
      </w:r>
      <w:bookmarkEnd w:id="30"/>
    </w:p>
    <w:p w14:paraId="2AA9E450" w14:textId="15D79109" w:rsidR="000D0EAC" w:rsidRDefault="000D0EAC" w:rsidP="000D0EAC">
      <w:r>
        <w:t xml:space="preserve">Дальнейшее развитие программного продукта </w:t>
      </w:r>
      <w:r w:rsidR="002F593C">
        <w:t>предполагает реализацию следующих функций:</w:t>
      </w:r>
    </w:p>
    <w:p w14:paraId="546168CE" w14:textId="4A5BD403" w:rsidR="005641C2" w:rsidRDefault="0058273F" w:rsidP="002D5B89">
      <w:pPr>
        <w:pStyle w:val="a4"/>
        <w:numPr>
          <w:ilvl w:val="0"/>
          <w:numId w:val="7"/>
        </w:numPr>
        <w:ind w:left="0" w:firstLine="851"/>
      </w:pPr>
      <w:r>
        <w:t>р</w:t>
      </w:r>
      <w:r w:rsidR="00FB447F">
        <w:t xml:space="preserve">азработка мобильного приложения для систем </w:t>
      </w:r>
      <w:r w:rsidR="00FB447F">
        <w:rPr>
          <w:lang w:val="en-US"/>
        </w:rPr>
        <w:t>iOS</w:t>
      </w:r>
      <w:r w:rsidR="00FB447F" w:rsidRPr="00FB447F">
        <w:t xml:space="preserve"> </w:t>
      </w:r>
      <w:r w:rsidR="00FB447F">
        <w:t xml:space="preserve">и </w:t>
      </w:r>
      <w:r w:rsidR="00FB447F">
        <w:rPr>
          <w:lang w:val="en-US"/>
        </w:rPr>
        <w:t>Android</w:t>
      </w:r>
      <w:r w:rsidRPr="0058273F">
        <w:t>;</w:t>
      </w:r>
    </w:p>
    <w:p w14:paraId="504A3F9F" w14:textId="07CC5BB0" w:rsidR="002F593C" w:rsidRPr="002F593C" w:rsidRDefault="0058273F" w:rsidP="002D5B89">
      <w:pPr>
        <w:pStyle w:val="a4"/>
        <w:numPr>
          <w:ilvl w:val="0"/>
          <w:numId w:val="7"/>
        </w:numPr>
        <w:ind w:left="0" w:firstLine="851"/>
      </w:pPr>
      <w:r>
        <w:t>интеграция картографических сервисов для организации встречи</w:t>
      </w:r>
      <w:r w:rsidR="005641C2" w:rsidRPr="005641C2">
        <w:t>.</w:t>
      </w:r>
    </w:p>
    <w:p w14:paraId="7B2062F0" w14:textId="518B1E69" w:rsidR="00127A5A" w:rsidRDefault="00127A5A" w:rsidP="00127A5A">
      <w:pPr>
        <w:pStyle w:val="1"/>
      </w:pPr>
      <w:bookmarkStart w:id="31" w:name="_Toc212573060"/>
      <w:r>
        <w:lastRenderedPageBreak/>
        <w:t>Состав и содержание работ</w:t>
      </w:r>
      <w:bookmarkEnd w:id="31"/>
    </w:p>
    <w:p w14:paraId="611A71A4" w14:textId="3CE60F34" w:rsidR="000D0EAC" w:rsidRDefault="000D0EAC" w:rsidP="000D0EAC">
      <w:r>
        <w:t>В рамках разработки программного продукта в соответствии с настоящим документом необходимо выполнить перечень работ, представленный в таблице 1.</w:t>
      </w:r>
    </w:p>
    <w:p w14:paraId="60E216FB" w14:textId="5C9873E6" w:rsidR="000D0EAC" w:rsidRDefault="000D0EAC" w:rsidP="000D0EAC"/>
    <w:p w14:paraId="333EC3ED" w14:textId="77777777" w:rsidR="000D0EAC" w:rsidRPr="005A4443" w:rsidRDefault="000D0EAC" w:rsidP="000D0EAC">
      <w:pPr>
        <w:pStyle w:val="vgutTableName"/>
        <w:rPr>
          <w:shd w:val="clear" w:color="auto" w:fill="FFFFFF"/>
        </w:rPr>
      </w:pPr>
      <w:r w:rsidRPr="007D2271">
        <w:rPr>
          <w:shd w:val="clear" w:color="auto" w:fill="FFFFFF"/>
        </w:rPr>
        <w:t>Таблица 1 – Состав и содержание работ настоящей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4"/>
        <w:gridCol w:w="2281"/>
        <w:gridCol w:w="1703"/>
        <w:gridCol w:w="3060"/>
        <w:gridCol w:w="2037"/>
      </w:tblGrid>
      <w:tr w:rsidR="00D2773E" w:rsidRPr="00D80324" w14:paraId="6F92DAF5" w14:textId="77777777" w:rsidTr="00916A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F1EC3" w14:textId="77777777" w:rsidR="000D0EAC" w:rsidRPr="00D80324" w:rsidRDefault="000D0EAC" w:rsidP="00916A74">
            <w:pPr>
              <w:pStyle w:val="vgutTableName"/>
            </w:pPr>
            <w:r w:rsidRPr="00D80324">
              <w:t>№ этапа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BD324" w14:textId="77777777" w:rsidR="000D0EAC" w:rsidRPr="00D80324" w:rsidRDefault="000D0EAC" w:rsidP="00916A74">
            <w:pPr>
              <w:pStyle w:val="vgutTableName"/>
            </w:pPr>
            <w:r w:rsidRPr="00D80324">
              <w:t>Наименование этапа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DDAC" w14:textId="77777777" w:rsidR="000D0EAC" w:rsidRPr="00D80324" w:rsidRDefault="000D0EAC" w:rsidP="00916A74">
            <w:pPr>
              <w:pStyle w:val="vgutTableName"/>
            </w:pPr>
            <w:r w:rsidRPr="00D80324">
              <w:t>Длительность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0844" w14:textId="77777777" w:rsidR="000D0EAC" w:rsidRPr="00D80324" w:rsidRDefault="000D0EAC" w:rsidP="00916A74">
            <w:pPr>
              <w:pStyle w:val="vgutTableName"/>
            </w:pPr>
            <w:r w:rsidRPr="00D80324">
              <w:t>Состав работ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21169" w14:textId="77777777" w:rsidR="000D0EAC" w:rsidRPr="00D80324" w:rsidRDefault="000D0EAC" w:rsidP="00916A74">
            <w:pPr>
              <w:pStyle w:val="vgutTableName"/>
            </w:pPr>
            <w:r w:rsidRPr="00D80324">
              <w:t>Результат</w:t>
            </w:r>
          </w:p>
        </w:tc>
      </w:tr>
      <w:tr w:rsidR="00D2773E" w:rsidRPr="00D80324" w14:paraId="56FF0339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E5D5" w14:textId="77777777" w:rsidR="000D0EAC" w:rsidRPr="00D80324" w:rsidRDefault="000D0EAC" w:rsidP="00916A74">
            <w:pPr>
              <w:pStyle w:val="vgutTableText"/>
            </w:pPr>
            <w:r w:rsidRPr="00D80324">
              <w:t>1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0DE6" w14:textId="77777777" w:rsidR="000D0EAC" w:rsidRPr="00D80324" w:rsidRDefault="000D0EAC" w:rsidP="00916A74">
            <w:pPr>
              <w:pStyle w:val="vgutTableText"/>
            </w:pPr>
            <w:r>
              <w:t>ТЗ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DEB39" w14:textId="580FC889" w:rsidR="000D0EAC" w:rsidRPr="00D80324" w:rsidRDefault="0058273F" w:rsidP="00916A74">
            <w:pPr>
              <w:pStyle w:val="vgutTableText"/>
            </w:pPr>
            <w:r>
              <w:t>2</w:t>
            </w:r>
            <w:r w:rsidR="000D0EAC" w:rsidRPr="00D80324">
              <w:t xml:space="preserve"> неделя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5CC29" w14:textId="77777777" w:rsidR="000D0EAC" w:rsidRPr="00D80324" w:rsidRDefault="000D0EAC" w:rsidP="00916A74">
            <w:pPr>
              <w:pStyle w:val="vgutTableText"/>
            </w:pPr>
            <w:r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34A8" w14:textId="77777777" w:rsidR="000D0EAC" w:rsidRPr="00D80324" w:rsidRDefault="000D0EAC" w:rsidP="00916A74">
            <w:pPr>
              <w:pStyle w:val="vgutTableText"/>
            </w:pPr>
            <w:r>
              <w:rPr>
                <w:rStyle w:val="normaltextrun"/>
                <w:color w:val="000000"/>
                <w:shd w:val="clear" w:color="auto" w:fill="FFFFFF"/>
              </w:rPr>
              <w:t>Техническое задание</w:t>
            </w:r>
          </w:p>
        </w:tc>
      </w:tr>
      <w:tr w:rsidR="00D2773E" w:rsidRPr="00D80324" w14:paraId="3306841D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74A8" w14:textId="77777777" w:rsidR="000D0EAC" w:rsidRPr="00D80324" w:rsidRDefault="000D0EAC" w:rsidP="00916A74">
            <w:pPr>
              <w:pStyle w:val="vgutTableText"/>
            </w:pPr>
            <w:r w:rsidRPr="00D80324">
              <w:t>2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7076D" w14:textId="77777777" w:rsidR="000D0EAC" w:rsidRPr="00D80324" w:rsidRDefault="000D0EAC" w:rsidP="00916A74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4DBDA" w14:textId="77777777" w:rsidR="000D0EAC" w:rsidRPr="00D80324" w:rsidRDefault="000D0EAC" w:rsidP="00916A74">
            <w:pPr>
              <w:pStyle w:val="vgutTableText"/>
            </w:pPr>
            <w:r w:rsidRPr="00D80324">
              <w:t>1 неделя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332C1" w14:textId="77777777" w:rsidR="000D0EAC" w:rsidRPr="001240B6" w:rsidRDefault="000D0EAC" w:rsidP="00916A74">
            <w:pPr>
              <w:pStyle w:val="vgutTableText"/>
            </w:pPr>
            <w:r w:rsidRPr="001240B6">
              <w:t>Подготовка и настройка рабочего окружения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EF9EB" w14:textId="77777777" w:rsidR="000D0EAC" w:rsidRPr="00D80324" w:rsidRDefault="000D0EAC" w:rsidP="00916A74">
            <w:pPr>
              <w:pStyle w:val="vgutTableText"/>
            </w:pPr>
            <w:r>
              <w:t>Рабочее место, подготовленное к написанию кода</w:t>
            </w:r>
          </w:p>
        </w:tc>
      </w:tr>
      <w:tr w:rsidR="00D2773E" w:rsidRPr="00D80324" w14:paraId="404AFF32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1AEA" w14:textId="77777777" w:rsidR="000D0EAC" w:rsidRPr="00D80324" w:rsidRDefault="000D0EAC" w:rsidP="00916A74">
            <w:pPr>
              <w:pStyle w:val="vgutTableText"/>
            </w:pPr>
            <w:r w:rsidRPr="00D80324">
              <w:t>3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03655" w14:textId="6708202B" w:rsidR="0060554D" w:rsidRPr="00D80324" w:rsidRDefault="000D0EAC" w:rsidP="00916A74">
            <w:pPr>
              <w:pStyle w:val="vgutTableText"/>
            </w:pPr>
            <w:r w:rsidRPr="00D80324">
              <w:t>Проектирование</w:t>
            </w:r>
            <w:r w:rsidR="0060554D">
              <w:t xml:space="preserve"> </w:t>
            </w:r>
            <w:r w:rsidR="00D2773E">
              <w:t>баз данных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144FA" w14:textId="741FF1EE" w:rsidR="000D0EAC" w:rsidRPr="00D80324" w:rsidRDefault="0058273F" w:rsidP="00916A74">
            <w:pPr>
              <w:pStyle w:val="vgutTableText"/>
            </w:pPr>
            <w:r>
              <w:t>2</w:t>
            </w:r>
            <w:r w:rsidR="000D0EAC" w:rsidRPr="00D80324">
              <w:t xml:space="preserve">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00C74" w14:textId="517EB68F" w:rsidR="000D0EAC" w:rsidRPr="00D80324" w:rsidRDefault="000D0EAC" w:rsidP="00916A74">
            <w:pPr>
              <w:pStyle w:val="vgutTableText"/>
            </w:pPr>
            <w:r>
              <w:t>Разработка и утверждение</w:t>
            </w:r>
            <w:r w:rsidRPr="00D80324">
              <w:t xml:space="preserve"> структур</w:t>
            </w:r>
            <w:r w:rsidR="00513F48">
              <w:t>ы</w:t>
            </w:r>
            <w:r w:rsidRPr="00D80324">
              <w:t xml:space="preserve"> программного обеспечения</w:t>
            </w:r>
            <w:r w:rsidR="00513F48">
              <w:t xml:space="preserve">, а также разработка базы данных. 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A8B9D" w14:textId="7F35E427" w:rsidR="000D0EAC" w:rsidRPr="00D80324" w:rsidRDefault="000D0EAC" w:rsidP="00916A74">
            <w:pPr>
              <w:pStyle w:val="vgutTableText"/>
            </w:pPr>
            <w:r>
              <w:t xml:space="preserve">Разработанная и утвержденная </w:t>
            </w:r>
            <w:r w:rsidRPr="00D80324">
              <w:t>структура программного обеспечения</w:t>
            </w:r>
            <w:r w:rsidR="00513F48">
              <w:t xml:space="preserve"> и базы данных</w:t>
            </w:r>
          </w:p>
        </w:tc>
      </w:tr>
      <w:tr w:rsidR="00D2773E" w:rsidRPr="00D80324" w14:paraId="104D85A2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CEFFE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4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F9A0D" w14:textId="6364D493" w:rsidR="0060554D" w:rsidRPr="00D80324" w:rsidRDefault="00BE592D" w:rsidP="00916A74">
            <w:pPr>
              <w:pStyle w:val="vgutTableText"/>
            </w:pPr>
            <w:r>
              <w:t>Разработка программного обеспечения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58FBA" w14:textId="7D90AB8D" w:rsidR="000D0EAC" w:rsidRPr="00D80324" w:rsidRDefault="0058273F" w:rsidP="00916A74">
            <w:pPr>
              <w:pStyle w:val="vgutTableText"/>
            </w:pPr>
            <w:r>
              <w:t>5</w:t>
            </w:r>
            <w:r w:rsidR="000D0EAC">
              <w:t xml:space="preserve"> недел</w:t>
            </w:r>
            <w:r>
              <w:t>ь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7DCCF" w14:textId="40C3950D" w:rsidR="000D0EAC" w:rsidRPr="00D80324" w:rsidRDefault="000D0EAC" w:rsidP="00916A74">
            <w:pPr>
              <w:pStyle w:val="vgutTableText"/>
            </w:pPr>
            <w:r>
              <w:t>Н</w:t>
            </w:r>
            <w:r w:rsidRPr="00D80324">
              <w:t>аписан</w:t>
            </w:r>
            <w:r>
              <w:t>ие</w:t>
            </w:r>
            <w:r w:rsidRPr="00D80324">
              <w:t xml:space="preserve"> код</w:t>
            </w:r>
            <w:r>
              <w:t>а</w:t>
            </w:r>
            <w:r w:rsidRPr="00D80324">
              <w:t xml:space="preserve"> программы</w:t>
            </w:r>
            <w:r w:rsidR="00BE592D">
              <w:t xml:space="preserve"> и разработка базы данных, которые отвечают требованиям, поставленным в техническом задании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EF659" w14:textId="77777777" w:rsidR="000D0EAC" w:rsidRPr="004B616F" w:rsidRDefault="000D0EAC" w:rsidP="00916A74">
            <w:pPr>
              <w:pStyle w:val="vgutTableText"/>
            </w:pPr>
            <w:r>
              <w:rPr>
                <w:rStyle w:val="normaltextrun"/>
              </w:rPr>
              <w:t>Программа, соответствующая всем требованиям, предъявляемым в техническом задании</w:t>
            </w:r>
          </w:p>
        </w:tc>
      </w:tr>
      <w:tr w:rsidR="00D2773E" w:rsidRPr="00D80324" w14:paraId="648818EF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C4E67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5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81E3" w14:textId="77777777" w:rsidR="000D0EAC" w:rsidRPr="00D80324" w:rsidRDefault="000D0EAC" w:rsidP="00916A74">
            <w:pPr>
              <w:pStyle w:val="vgutTableText"/>
            </w:pPr>
            <w:r w:rsidRPr="00D80324">
              <w:t>Тестирование программы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BAB59" w14:textId="7529E81A" w:rsidR="000D0EAC" w:rsidRPr="00D80324" w:rsidRDefault="0058273F" w:rsidP="00916A74">
            <w:pPr>
              <w:pStyle w:val="vgutTableText"/>
            </w:pPr>
            <w:r>
              <w:t>2</w:t>
            </w:r>
            <w:r w:rsidR="000D0EAC" w:rsidRPr="00D80324">
              <w:t xml:space="preserve">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92C8E" w14:textId="77777777" w:rsidR="000D0EAC" w:rsidRPr="00D80324" w:rsidRDefault="000D0EAC" w:rsidP="00916A74">
            <w:pPr>
              <w:pStyle w:val="vgutTableText"/>
            </w:pPr>
            <w:r>
              <w:t>Тестирование программы на основе методики тестирования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F1867" w14:textId="77777777" w:rsidR="000D0EAC" w:rsidRPr="00D80324" w:rsidRDefault="000D0EAC" w:rsidP="00916A74">
            <w:pPr>
              <w:pStyle w:val="vgutTableText"/>
            </w:pPr>
            <w:r>
              <w:t>С</w:t>
            </w:r>
            <w:r w:rsidRPr="00D80324">
              <w:t>писок недоработок и ошибок в работе программного обеспечения</w:t>
            </w:r>
          </w:p>
        </w:tc>
      </w:tr>
      <w:tr w:rsidR="00D2773E" w:rsidRPr="00D80324" w14:paraId="736E3B67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69DB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6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6D905" w14:textId="77777777" w:rsidR="000D0EAC" w:rsidRPr="00D80324" w:rsidRDefault="000D0EAC" w:rsidP="00916A74">
            <w:pPr>
              <w:pStyle w:val="vgutTableText"/>
            </w:pPr>
            <w:r w:rsidRPr="00D80324">
              <w:t>Доработка программы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3BDB" w14:textId="77777777" w:rsidR="000D0EAC" w:rsidRPr="00D80324" w:rsidRDefault="000D0EAC" w:rsidP="00916A74">
            <w:pPr>
              <w:pStyle w:val="vgutTableText"/>
            </w:pPr>
            <w:r w:rsidRPr="00D80324">
              <w:t>3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0C64" w14:textId="77777777" w:rsidR="000D0EAC" w:rsidRPr="00D80324" w:rsidRDefault="000D0EAC" w:rsidP="00916A74">
            <w:pPr>
              <w:pStyle w:val="vgutTableText"/>
            </w:pPr>
            <w:r>
              <w:t>Исправление</w:t>
            </w:r>
            <w:r w:rsidRPr="00D80324">
              <w:t xml:space="preserve"> недочетов, обнаруженных на прошлом этапе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904E9" w14:textId="77777777" w:rsidR="000D0EAC" w:rsidRPr="00D80324" w:rsidRDefault="000D0EAC" w:rsidP="00916A74">
            <w:pPr>
              <w:pStyle w:val="vgutTableText"/>
            </w:pPr>
            <w:r>
              <w:rPr>
                <w:rStyle w:val="normaltextrun"/>
              </w:rPr>
              <w:t>Программа, с устраненными ошибками и недочетами</w:t>
            </w:r>
            <w:r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</w:tr>
      <w:tr w:rsidR="00D2773E" w:rsidRPr="00D80324" w14:paraId="6EB169BF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6E9D9AC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7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450940C" w14:textId="44666E6F" w:rsidR="000D0EAC" w:rsidRPr="00D80324" w:rsidRDefault="000D0EAC" w:rsidP="00916A74">
            <w:pPr>
              <w:pStyle w:val="vgutTableText"/>
            </w:pPr>
            <w:r w:rsidRPr="00D80324">
              <w:t xml:space="preserve">Подготовка </w:t>
            </w:r>
            <w:r w:rsidR="00D2773E">
              <w:t xml:space="preserve">сопроводительной </w:t>
            </w:r>
            <w:r w:rsidRPr="00D80324">
              <w:t>документации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24C4DCE" w14:textId="17FE1330" w:rsidR="000D0EAC" w:rsidRPr="00D80324" w:rsidRDefault="0058273F" w:rsidP="00916A74">
            <w:pPr>
              <w:pStyle w:val="vgutTableText"/>
            </w:pPr>
            <w:r>
              <w:t>3</w:t>
            </w:r>
            <w:r w:rsidR="000D0EAC" w:rsidRPr="00D80324">
              <w:t xml:space="preserve">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4518937" w14:textId="033540B6" w:rsidR="000D0EAC" w:rsidRPr="00D80324" w:rsidRDefault="00D2773E" w:rsidP="00916A74">
            <w:pPr>
              <w:pStyle w:val="vgutTableText"/>
            </w:pPr>
            <w:r>
              <w:t>Написание курсового проекта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709D15C" w14:textId="6E06A626" w:rsidR="000D0EAC" w:rsidRPr="00D80324" w:rsidRDefault="00D2773E" w:rsidP="00916A74">
            <w:pPr>
              <w:pStyle w:val="vgutTableText"/>
            </w:pPr>
            <w:r>
              <w:t xml:space="preserve">Курсовой проект </w:t>
            </w:r>
          </w:p>
        </w:tc>
      </w:tr>
    </w:tbl>
    <w:p w14:paraId="2732AE7D" w14:textId="77777777" w:rsidR="000D0EAC" w:rsidRDefault="000D0EAC" w:rsidP="000D0EAC">
      <w:pPr>
        <w:ind w:firstLine="0"/>
      </w:pPr>
    </w:p>
    <w:p w14:paraId="5E5CACAD" w14:textId="77777777" w:rsidR="000D0EAC" w:rsidRDefault="000D0EAC" w:rsidP="000D0EAC">
      <w:pPr>
        <w:ind w:firstLine="0"/>
      </w:pPr>
    </w:p>
    <w:p w14:paraId="24595CB0" w14:textId="77777777" w:rsidR="000D0EAC" w:rsidRDefault="000D0EAC" w:rsidP="000D0EAC">
      <w:pPr>
        <w:ind w:firstLine="0"/>
      </w:pPr>
    </w:p>
    <w:p w14:paraId="13459EBC" w14:textId="77777777" w:rsidR="000D0EAC" w:rsidRDefault="000D0EAC" w:rsidP="000D0EAC">
      <w:pPr>
        <w:pStyle w:val="vgutTableName"/>
      </w:pPr>
      <w:r>
        <w:lastRenderedPageBreak/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2268"/>
        <w:gridCol w:w="1701"/>
        <w:gridCol w:w="3059"/>
        <w:gridCol w:w="2038"/>
      </w:tblGrid>
      <w:tr w:rsidR="000D0EAC" w:rsidRPr="00D80324" w14:paraId="18A91442" w14:textId="77777777" w:rsidTr="00916A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2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611E" w14:textId="77777777" w:rsidR="000D0EAC" w:rsidRPr="00D80324" w:rsidRDefault="000D0EAC" w:rsidP="00916A74">
            <w:pPr>
              <w:pStyle w:val="vgutTableText"/>
            </w:pPr>
            <w: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5BF65" w14:textId="77777777" w:rsidR="000D0EAC" w:rsidRPr="00D80324" w:rsidRDefault="000D0EAC" w:rsidP="00916A74">
            <w:pPr>
              <w:pStyle w:val="vgutTableText"/>
            </w:pPr>
            <w:r>
              <w:t>Приемо-сдаточные испытания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7D80" w14:textId="720896CB" w:rsidR="000D0EAC" w:rsidRPr="00D80324" w:rsidRDefault="0058273F" w:rsidP="00916A74">
            <w:pPr>
              <w:pStyle w:val="vgutTableText"/>
            </w:pPr>
            <w:r>
              <w:t>1 день</w:t>
            </w:r>
          </w:p>
        </w:tc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826C" w14:textId="77777777" w:rsidR="000D0EAC" w:rsidRDefault="000D0EAC" w:rsidP="00916A74">
            <w:pPr>
              <w:pStyle w:val="vgutTableText"/>
            </w:pPr>
            <w:r>
              <w:t>Сдача результатов работ комиссии, проведение испытаний результатов разработки и занесение результатов в ведомость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34ACA" w14:textId="77777777" w:rsidR="000D0EAC" w:rsidRPr="00D80324" w:rsidRDefault="000D0EAC" w:rsidP="00916A74">
            <w:pPr>
              <w:pStyle w:val="vgutTableText"/>
            </w:pPr>
            <w:r>
              <w:t>Оценка в ведомости</w:t>
            </w:r>
          </w:p>
        </w:tc>
      </w:tr>
    </w:tbl>
    <w:p w14:paraId="21B61F1F" w14:textId="3730EB0C" w:rsidR="000D0EAC" w:rsidRPr="00354BE7" w:rsidRDefault="000E06F3" w:rsidP="00354BE7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noProof/>
          <w:szCs w:val="36"/>
        </w:rPr>
      </w:pPr>
      <w:r>
        <w:br w:type="page"/>
      </w:r>
    </w:p>
    <w:p w14:paraId="7E2B9E48" w14:textId="68D1A7DB" w:rsidR="008F6FA6" w:rsidRDefault="008F6FA6" w:rsidP="008F6FA6">
      <w:pPr>
        <w:pStyle w:val="1"/>
      </w:pPr>
      <w:bookmarkStart w:id="32" w:name="_Toc212573061"/>
      <w:r>
        <w:lastRenderedPageBreak/>
        <w:t>Требования к документированию</w:t>
      </w:r>
      <w:bookmarkEnd w:id="2"/>
      <w:bookmarkEnd w:id="3"/>
      <w:bookmarkEnd w:id="32"/>
    </w:p>
    <w:p w14:paraId="473485FA" w14:textId="77777777" w:rsidR="000D0EAC" w:rsidRDefault="000D0EAC" w:rsidP="000D0EAC">
      <w:r>
        <w:t>Состав документации должен включать в себя следующее:</w:t>
      </w:r>
    </w:p>
    <w:p w14:paraId="4504B18B" w14:textId="6E13BDE4" w:rsid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техническое задание;</w:t>
      </w:r>
    </w:p>
    <w:p w14:paraId="0668C499" w14:textId="258446C7" w:rsidR="0058273F" w:rsidRPr="000D0EAC" w:rsidRDefault="0058273F" w:rsidP="002D5B89">
      <w:pPr>
        <w:pStyle w:val="a4"/>
        <w:numPr>
          <w:ilvl w:val="0"/>
          <w:numId w:val="7"/>
        </w:numPr>
        <w:ind w:left="0" w:firstLine="851"/>
      </w:pPr>
      <w:r>
        <w:t>исходный код.</w:t>
      </w:r>
    </w:p>
    <w:p w14:paraId="2E37F063" w14:textId="77777777" w:rsidR="000D0EAC" w:rsidRDefault="000D0EAC" w:rsidP="000D0EAC">
      <w:r>
        <w:t>Все вышеперечисленные документы должны быть написаны с учетом требований:</w:t>
      </w:r>
    </w:p>
    <w:p w14:paraId="330DD6E3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СТП ВятГУ 101-2004;</w:t>
      </w:r>
    </w:p>
    <w:p w14:paraId="4E215D37" w14:textId="0DD1EAAA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ГОСТ 34.602-2020</w:t>
      </w:r>
      <w:r w:rsidR="00D2773E">
        <w:t>.</w:t>
      </w:r>
    </w:p>
    <w:p w14:paraId="4B5DBF2F" w14:textId="667C5B05" w:rsidR="000E06F3" w:rsidRDefault="000E06F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BCACB3" w14:textId="5BB9476A" w:rsidR="000E06F3" w:rsidRDefault="000E06F3" w:rsidP="000E06F3">
      <w:pPr>
        <w:pStyle w:val="1"/>
      </w:pPr>
      <w:bookmarkStart w:id="33" w:name="_Toc212573062"/>
      <w:r>
        <w:lastRenderedPageBreak/>
        <w:t>Требования к приемно-сдаточным процедурам</w:t>
      </w:r>
      <w:bookmarkEnd w:id="33"/>
    </w:p>
    <w:p w14:paraId="1309A1AF" w14:textId="77777777" w:rsidR="0058273F" w:rsidRDefault="0058273F" w:rsidP="0058273F">
      <w:r>
        <w:t>Испытания проводятся комиссией, в лице заказчика, которым является Колледж ФГБОУ ВО «Вятский государственный университет», представленный коллективом преподавателей в составе:</w:t>
      </w:r>
    </w:p>
    <w:p w14:paraId="6EE9AE14" w14:textId="365F9088" w:rsidR="0058273F" w:rsidRPr="00710576" w:rsidRDefault="0058273F" w:rsidP="0058273F">
      <w:pPr>
        <w:pStyle w:val="a4"/>
        <w:numPr>
          <w:ilvl w:val="0"/>
          <w:numId w:val="1"/>
        </w:numPr>
        <w:ind w:left="0" w:firstLine="851"/>
      </w:pPr>
      <w:proofErr w:type="spellStart"/>
      <w:r>
        <w:t>Долженкова</w:t>
      </w:r>
      <w:proofErr w:type="spellEnd"/>
      <w:r>
        <w:t xml:space="preserve"> Мария Львовна</w:t>
      </w:r>
      <w:r w:rsidRPr="001F2858">
        <w:t xml:space="preserve"> – </w:t>
      </w:r>
      <w:r>
        <w:t>руководитель по дисциплине «Учебная практика».</w:t>
      </w:r>
    </w:p>
    <w:p w14:paraId="15C82DAE" w14:textId="77777777" w:rsidR="0058273F" w:rsidRDefault="0058273F" w:rsidP="0058273F">
      <w:pPr>
        <w:spacing w:before="0"/>
      </w:pPr>
      <w:r>
        <w:t>Во время испытаний комиссия проверяет работу программы в соответствии со следующими позициями:  </w:t>
      </w:r>
    </w:p>
    <w:p w14:paraId="3B8D1BCA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набор функциональных тестов;  </w:t>
      </w:r>
    </w:p>
    <w:p w14:paraId="2F6FFB56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корректное функционирование заданных в техническом задании функций;  </w:t>
      </w:r>
    </w:p>
    <w:p w14:paraId="7609DBBE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возможность функционирования на мобильном устройстве с указанными минимальными системными требованиями.  </w:t>
      </w:r>
    </w:p>
    <w:p w14:paraId="73400F7E" w14:textId="77777777" w:rsidR="0058273F" w:rsidRDefault="0058273F" w:rsidP="0058273F">
      <w:pPr>
        <w:spacing w:before="0"/>
      </w:pPr>
      <w:r>
        <w:t>Комиссии должны быть представлены эксплуатационные документы, разработанная программа и доклад.  </w:t>
      </w:r>
    </w:p>
    <w:p w14:paraId="7B9F3E32" w14:textId="77777777" w:rsidR="0058273F" w:rsidRDefault="0058273F" w:rsidP="0058273F">
      <w:pPr>
        <w:spacing w:before="0"/>
      </w:pPr>
      <w:r>
        <w:t>Структура доклада должна отражать следующие вопросы разработки:  </w:t>
      </w:r>
    </w:p>
    <w:p w14:paraId="2721F3E2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краткое описание задачи;  </w:t>
      </w:r>
    </w:p>
    <w:p w14:paraId="5C95F858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результаты рассмотрения предметной области, аналогов, описание проблематики;  </w:t>
      </w:r>
    </w:p>
    <w:p w14:paraId="0065409C" w14:textId="77777777" w:rsidR="0058273F" w:rsidRDefault="0058273F" w:rsidP="0058273F">
      <w:pPr>
        <w:pStyle w:val="a4"/>
        <w:numPr>
          <w:ilvl w:val="0"/>
          <w:numId w:val="1"/>
        </w:numPr>
        <w:ind w:left="0" w:firstLine="851"/>
      </w:pPr>
      <w:r>
        <w:t>описание этапа проектирования, возникавших проблем и путей их решения;  </w:t>
      </w:r>
    </w:p>
    <w:p w14:paraId="476C3EB8" w14:textId="77777777" w:rsidR="0058273F" w:rsidRPr="00710576" w:rsidRDefault="0058273F" w:rsidP="0058273F">
      <w:pPr>
        <w:pStyle w:val="a4"/>
        <w:numPr>
          <w:ilvl w:val="0"/>
          <w:numId w:val="1"/>
        </w:numPr>
        <w:ind w:left="0" w:firstLine="851"/>
      </w:pPr>
      <w:r>
        <w:t>выводы по результатам работы. </w:t>
      </w:r>
    </w:p>
    <w:p w14:paraId="6DF58E76" w14:textId="77777777" w:rsidR="000D0EAC" w:rsidRPr="000D0EAC" w:rsidRDefault="000D0EAC" w:rsidP="000D0EAC"/>
    <w:sectPr w:rsidR="000D0EAC" w:rsidRPr="000D0EAC" w:rsidSect="00D2756B">
      <w:headerReference w:type="default" r:id="rId17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FE33FA" w14:textId="77777777" w:rsidR="009A2349" w:rsidRDefault="009A2349">
      <w:pPr>
        <w:spacing w:before="0" w:line="240" w:lineRule="auto"/>
      </w:pPr>
      <w:r>
        <w:separator/>
      </w:r>
    </w:p>
  </w:endnote>
  <w:endnote w:type="continuationSeparator" w:id="0">
    <w:p w14:paraId="6B913060" w14:textId="77777777" w:rsidR="009A2349" w:rsidRDefault="009A2349">
      <w:pPr>
        <w:spacing w:before="0" w:line="240" w:lineRule="auto"/>
      </w:pPr>
      <w:r>
        <w:continuationSeparator/>
      </w:r>
    </w:p>
  </w:endnote>
  <w:endnote w:type="continuationNotice" w:id="1">
    <w:p w14:paraId="7865EBFB" w14:textId="77777777" w:rsidR="009A2349" w:rsidRDefault="009A2349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95940A" w14:textId="77777777" w:rsidR="009A2349" w:rsidRDefault="009A2349" w:rsidP="00990EAC">
      <w:pPr>
        <w:spacing w:before="0" w:line="240" w:lineRule="auto"/>
      </w:pPr>
      <w:r>
        <w:separator/>
      </w:r>
    </w:p>
  </w:footnote>
  <w:footnote w:type="continuationSeparator" w:id="0">
    <w:p w14:paraId="78DE9583" w14:textId="77777777" w:rsidR="009A2349" w:rsidRDefault="009A2349" w:rsidP="00990EAC">
      <w:pPr>
        <w:spacing w:before="0" w:line="240" w:lineRule="auto"/>
      </w:pPr>
      <w:r>
        <w:continuationSeparator/>
      </w:r>
    </w:p>
  </w:footnote>
  <w:footnote w:type="continuationNotice" w:id="1">
    <w:p w14:paraId="34287210" w14:textId="77777777" w:rsidR="009A2349" w:rsidRDefault="009A2349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6B065" w14:textId="7770BEDC" w:rsidR="005B7743" w:rsidRPr="00C17A21" w:rsidRDefault="005B7743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871964">
      <w:rPr>
        <w:rStyle w:val="af1"/>
        <w:noProof/>
      </w:rPr>
      <w:t>1</w:t>
    </w:r>
    <w:r w:rsidRPr="00C17A21">
      <w:rPr>
        <w:rStyle w:val="af1"/>
      </w:rPr>
      <w:fldChar w:fldCharType="end"/>
    </w:r>
  </w:p>
  <w:p w14:paraId="0AA9F560" w14:textId="77777777" w:rsidR="005B7743" w:rsidRPr="008E27BF" w:rsidRDefault="005B7743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4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5" w15:restartNumberingAfterBreak="0">
    <w:nsid w:val="32F46F81"/>
    <w:multiLevelType w:val="hybridMultilevel"/>
    <w:tmpl w:val="ED7E92F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B70681E"/>
    <w:multiLevelType w:val="hybridMultilevel"/>
    <w:tmpl w:val="4CEC7F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04A11E0"/>
    <w:multiLevelType w:val="hybridMultilevel"/>
    <w:tmpl w:val="CF4EA060"/>
    <w:lvl w:ilvl="0" w:tplc="9B3CE0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8E52DA8"/>
    <w:multiLevelType w:val="hybridMultilevel"/>
    <w:tmpl w:val="787A54FC"/>
    <w:lvl w:ilvl="0" w:tplc="9B3CE0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151472F"/>
    <w:multiLevelType w:val="hybridMultilevel"/>
    <w:tmpl w:val="44B4298E"/>
    <w:lvl w:ilvl="0" w:tplc="618254F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8D231CB"/>
    <w:multiLevelType w:val="multilevel"/>
    <w:tmpl w:val="C6F41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180AEE"/>
    <w:multiLevelType w:val="multilevel"/>
    <w:tmpl w:val="212C03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"/>
      <w:lvlJc w:val="left"/>
      <w:pPr>
        <w:ind w:left="1286" w:hanging="576"/>
      </w:pPr>
      <w:rPr>
        <w:rFonts w:ascii="Symbol" w:hAnsi="Symbol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7"/>
  </w:num>
  <w:num w:numId="7">
    <w:abstractNumId w:val="8"/>
  </w:num>
  <w:num w:numId="8">
    <w:abstractNumId w:val="6"/>
  </w:num>
  <w:num w:numId="9">
    <w:abstractNumId w:val="11"/>
  </w:num>
  <w:num w:numId="10">
    <w:abstractNumId w:val="5"/>
  </w:num>
  <w:num w:numId="11">
    <w:abstractNumId w:val="9"/>
  </w:num>
  <w:num w:numId="12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3AF1"/>
    <w:rsid w:val="00005923"/>
    <w:rsid w:val="00015480"/>
    <w:rsid w:val="00020C2C"/>
    <w:rsid w:val="00024473"/>
    <w:rsid w:val="000274BF"/>
    <w:rsid w:val="00027D46"/>
    <w:rsid w:val="00032359"/>
    <w:rsid w:val="00033833"/>
    <w:rsid w:val="00035A26"/>
    <w:rsid w:val="00037B3E"/>
    <w:rsid w:val="00040D1E"/>
    <w:rsid w:val="0004336A"/>
    <w:rsid w:val="00044093"/>
    <w:rsid w:val="00046056"/>
    <w:rsid w:val="00051403"/>
    <w:rsid w:val="0005244D"/>
    <w:rsid w:val="0005745E"/>
    <w:rsid w:val="00060FE9"/>
    <w:rsid w:val="00061F64"/>
    <w:rsid w:val="00066F6D"/>
    <w:rsid w:val="0008146F"/>
    <w:rsid w:val="00082C7D"/>
    <w:rsid w:val="000934BA"/>
    <w:rsid w:val="00094729"/>
    <w:rsid w:val="00096EC7"/>
    <w:rsid w:val="000A299A"/>
    <w:rsid w:val="000A537A"/>
    <w:rsid w:val="000C0C5D"/>
    <w:rsid w:val="000C2A5F"/>
    <w:rsid w:val="000C7B86"/>
    <w:rsid w:val="000C7DE5"/>
    <w:rsid w:val="000D0EAC"/>
    <w:rsid w:val="000D2E65"/>
    <w:rsid w:val="000D3006"/>
    <w:rsid w:val="000D38ED"/>
    <w:rsid w:val="000D3A15"/>
    <w:rsid w:val="000D5430"/>
    <w:rsid w:val="000E06F3"/>
    <w:rsid w:val="000E12DD"/>
    <w:rsid w:val="000E3816"/>
    <w:rsid w:val="000E6490"/>
    <w:rsid w:val="00104146"/>
    <w:rsid w:val="00106B06"/>
    <w:rsid w:val="0011316B"/>
    <w:rsid w:val="001157C8"/>
    <w:rsid w:val="001223A9"/>
    <w:rsid w:val="001238DC"/>
    <w:rsid w:val="001275E2"/>
    <w:rsid w:val="00127A5A"/>
    <w:rsid w:val="0013162A"/>
    <w:rsid w:val="0013287A"/>
    <w:rsid w:val="00145E08"/>
    <w:rsid w:val="00150617"/>
    <w:rsid w:val="00155A8D"/>
    <w:rsid w:val="0016119C"/>
    <w:rsid w:val="00162415"/>
    <w:rsid w:val="001673EC"/>
    <w:rsid w:val="00167C14"/>
    <w:rsid w:val="00170B34"/>
    <w:rsid w:val="0017156C"/>
    <w:rsid w:val="00172DBA"/>
    <w:rsid w:val="001764A0"/>
    <w:rsid w:val="00186EFA"/>
    <w:rsid w:val="0019044F"/>
    <w:rsid w:val="001A12C2"/>
    <w:rsid w:val="001A3437"/>
    <w:rsid w:val="001A4604"/>
    <w:rsid w:val="001A50A1"/>
    <w:rsid w:val="001B065B"/>
    <w:rsid w:val="001B0E64"/>
    <w:rsid w:val="001B3C9B"/>
    <w:rsid w:val="001B794F"/>
    <w:rsid w:val="001D0D58"/>
    <w:rsid w:val="001D3FB1"/>
    <w:rsid w:val="001E374F"/>
    <w:rsid w:val="001F0FED"/>
    <w:rsid w:val="001F3C1A"/>
    <w:rsid w:val="001F5E9C"/>
    <w:rsid w:val="001F61FC"/>
    <w:rsid w:val="001F7A33"/>
    <w:rsid w:val="001F7D15"/>
    <w:rsid w:val="00201509"/>
    <w:rsid w:val="00211DC3"/>
    <w:rsid w:val="00222BF6"/>
    <w:rsid w:val="0023221D"/>
    <w:rsid w:val="00234403"/>
    <w:rsid w:val="00234BD7"/>
    <w:rsid w:val="0023504B"/>
    <w:rsid w:val="0023628C"/>
    <w:rsid w:val="00241C37"/>
    <w:rsid w:val="00244671"/>
    <w:rsid w:val="00244AD0"/>
    <w:rsid w:val="002469D0"/>
    <w:rsid w:val="002502BF"/>
    <w:rsid w:val="002527C3"/>
    <w:rsid w:val="0025610A"/>
    <w:rsid w:val="00256697"/>
    <w:rsid w:val="00263185"/>
    <w:rsid w:val="0026423B"/>
    <w:rsid w:val="00270C38"/>
    <w:rsid w:val="002738AD"/>
    <w:rsid w:val="00276CAB"/>
    <w:rsid w:val="00277614"/>
    <w:rsid w:val="00283236"/>
    <w:rsid w:val="00287E94"/>
    <w:rsid w:val="002906BE"/>
    <w:rsid w:val="002915BA"/>
    <w:rsid w:val="00292A05"/>
    <w:rsid w:val="00292B29"/>
    <w:rsid w:val="002952BC"/>
    <w:rsid w:val="00295D9C"/>
    <w:rsid w:val="002965D4"/>
    <w:rsid w:val="00296BBF"/>
    <w:rsid w:val="002A15EA"/>
    <w:rsid w:val="002A514A"/>
    <w:rsid w:val="002A56D9"/>
    <w:rsid w:val="002C1982"/>
    <w:rsid w:val="002D354A"/>
    <w:rsid w:val="002D5B25"/>
    <w:rsid w:val="002D5B89"/>
    <w:rsid w:val="002D5EB2"/>
    <w:rsid w:val="002D5ED0"/>
    <w:rsid w:val="002E28E9"/>
    <w:rsid w:val="002E5AE0"/>
    <w:rsid w:val="002F15DD"/>
    <w:rsid w:val="002F593C"/>
    <w:rsid w:val="00303DC8"/>
    <w:rsid w:val="00311E97"/>
    <w:rsid w:val="00312254"/>
    <w:rsid w:val="00312F95"/>
    <w:rsid w:val="00317BF7"/>
    <w:rsid w:val="00323F6E"/>
    <w:rsid w:val="003259E2"/>
    <w:rsid w:val="003262CD"/>
    <w:rsid w:val="00326605"/>
    <w:rsid w:val="00342964"/>
    <w:rsid w:val="00347071"/>
    <w:rsid w:val="00347678"/>
    <w:rsid w:val="00350180"/>
    <w:rsid w:val="00351631"/>
    <w:rsid w:val="00354BE7"/>
    <w:rsid w:val="003552A3"/>
    <w:rsid w:val="00364D74"/>
    <w:rsid w:val="00370436"/>
    <w:rsid w:val="003711B3"/>
    <w:rsid w:val="00372C9E"/>
    <w:rsid w:val="0037329D"/>
    <w:rsid w:val="00374EF9"/>
    <w:rsid w:val="003778AA"/>
    <w:rsid w:val="00380D25"/>
    <w:rsid w:val="00382A5D"/>
    <w:rsid w:val="00386F3E"/>
    <w:rsid w:val="00387E10"/>
    <w:rsid w:val="00390EAB"/>
    <w:rsid w:val="003915BE"/>
    <w:rsid w:val="00393F45"/>
    <w:rsid w:val="00397496"/>
    <w:rsid w:val="003A373E"/>
    <w:rsid w:val="003A4E95"/>
    <w:rsid w:val="003A546E"/>
    <w:rsid w:val="003C1631"/>
    <w:rsid w:val="003C16C6"/>
    <w:rsid w:val="003C2810"/>
    <w:rsid w:val="003C5283"/>
    <w:rsid w:val="003D3E93"/>
    <w:rsid w:val="003D61D2"/>
    <w:rsid w:val="003E0217"/>
    <w:rsid w:val="003E09BF"/>
    <w:rsid w:val="003E1A1B"/>
    <w:rsid w:val="003E22A5"/>
    <w:rsid w:val="003E3B91"/>
    <w:rsid w:val="003E58AE"/>
    <w:rsid w:val="003E5AB9"/>
    <w:rsid w:val="003E6207"/>
    <w:rsid w:val="003E6927"/>
    <w:rsid w:val="003E72CD"/>
    <w:rsid w:val="003F3F0D"/>
    <w:rsid w:val="00401F27"/>
    <w:rsid w:val="00410843"/>
    <w:rsid w:val="00412E47"/>
    <w:rsid w:val="0042469E"/>
    <w:rsid w:val="00426AFA"/>
    <w:rsid w:val="004337DA"/>
    <w:rsid w:val="004347A5"/>
    <w:rsid w:val="00434EDA"/>
    <w:rsid w:val="00435083"/>
    <w:rsid w:val="00442256"/>
    <w:rsid w:val="00447629"/>
    <w:rsid w:val="00451E07"/>
    <w:rsid w:val="00453C06"/>
    <w:rsid w:val="00455936"/>
    <w:rsid w:val="0045599D"/>
    <w:rsid w:val="004605D9"/>
    <w:rsid w:val="004677DC"/>
    <w:rsid w:val="00471FE2"/>
    <w:rsid w:val="00472A19"/>
    <w:rsid w:val="00474B49"/>
    <w:rsid w:val="00475A10"/>
    <w:rsid w:val="004767CD"/>
    <w:rsid w:val="00477484"/>
    <w:rsid w:val="0048416D"/>
    <w:rsid w:val="004A0E13"/>
    <w:rsid w:val="004A34C3"/>
    <w:rsid w:val="004A7A41"/>
    <w:rsid w:val="004B0C8E"/>
    <w:rsid w:val="004B0F88"/>
    <w:rsid w:val="004B2C4F"/>
    <w:rsid w:val="004B7636"/>
    <w:rsid w:val="004C5524"/>
    <w:rsid w:val="004F4452"/>
    <w:rsid w:val="004F4D49"/>
    <w:rsid w:val="005008C8"/>
    <w:rsid w:val="005017B0"/>
    <w:rsid w:val="00503505"/>
    <w:rsid w:val="005040DD"/>
    <w:rsid w:val="0051150B"/>
    <w:rsid w:val="00512B60"/>
    <w:rsid w:val="00513F48"/>
    <w:rsid w:val="00514790"/>
    <w:rsid w:val="00514894"/>
    <w:rsid w:val="00514CFD"/>
    <w:rsid w:val="00521B18"/>
    <w:rsid w:val="00524056"/>
    <w:rsid w:val="00530053"/>
    <w:rsid w:val="00531E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641C2"/>
    <w:rsid w:val="0057389A"/>
    <w:rsid w:val="00576138"/>
    <w:rsid w:val="005764B1"/>
    <w:rsid w:val="0058273F"/>
    <w:rsid w:val="00584DD8"/>
    <w:rsid w:val="00584E3E"/>
    <w:rsid w:val="00586A17"/>
    <w:rsid w:val="00592476"/>
    <w:rsid w:val="00592879"/>
    <w:rsid w:val="005972E7"/>
    <w:rsid w:val="005A188B"/>
    <w:rsid w:val="005A49C5"/>
    <w:rsid w:val="005A4E60"/>
    <w:rsid w:val="005B38F3"/>
    <w:rsid w:val="005B5089"/>
    <w:rsid w:val="005B7743"/>
    <w:rsid w:val="005C0A03"/>
    <w:rsid w:val="005D1D9F"/>
    <w:rsid w:val="005D4ECA"/>
    <w:rsid w:val="005E38E8"/>
    <w:rsid w:val="005E7941"/>
    <w:rsid w:val="005F0877"/>
    <w:rsid w:val="005F0B98"/>
    <w:rsid w:val="006007E9"/>
    <w:rsid w:val="006030ED"/>
    <w:rsid w:val="0060554D"/>
    <w:rsid w:val="00606C43"/>
    <w:rsid w:val="00620630"/>
    <w:rsid w:val="006252D8"/>
    <w:rsid w:val="0062534D"/>
    <w:rsid w:val="006267F9"/>
    <w:rsid w:val="00627BC1"/>
    <w:rsid w:val="006324C6"/>
    <w:rsid w:val="00636E3B"/>
    <w:rsid w:val="00640682"/>
    <w:rsid w:val="00642FB9"/>
    <w:rsid w:val="00643650"/>
    <w:rsid w:val="00645BED"/>
    <w:rsid w:val="0064643E"/>
    <w:rsid w:val="00657CA0"/>
    <w:rsid w:val="00661775"/>
    <w:rsid w:val="00662CBB"/>
    <w:rsid w:val="006638C9"/>
    <w:rsid w:val="006652DC"/>
    <w:rsid w:val="006673D6"/>
    <w:rsid w:val="00671CDE"/>
    <w:rsid w:val="00682380"/>
    <w:rsid w:val="00695763"/>
    <w:rsid w:val="006A3648"/>
    <w:rsid w:val="006A4E6C"/>
    <w:rsid w:val="006A534C"/>
    <w:rsid w:val="006A5DFD"/>
    <w:rsid w:val="006B2233"/>
    <w:rsid w:val="006B664E"/>
    <w:rsid w:val="006D422E"/>
    <w:rsid w:val="006D46A3"/>
    <w:rsid w:val="006E4EA7"/>
    <w:rsid w:val="006E62EB"/>
    <w:rsid w:val="006E7B7F"/>
    <w:rsid w:val="006F2F8F"/>
    <w:rsid w:val="006F512D"/>
    <w:rsid w:val="00701738"/>
    <w:rsid w:val="00702405"/>
    <w:rsid w:val="00706D32"/>
    <w:rsid w:val="0071279D"/>
    <w:rsid w:val="007157E7"/>
    <w:rsid w:val="00717B43"/>
    <w:rsid w:val="00733714"/>
    <w:rsid w:val="00741EC2"/>
    <w:rsid w:val="00742650"/>
    <w:rsid w:val="007445A3"/>
    <w:rsid w:val="00747AA0"/>
    <w:rsid w:val="007509F2"/>
    <w:rsid w:val="007522DD"/>
    <w:rsid w:val="007630D2"/>
    <w:rsid w:val="007661F7"/>
    <w:rsid w:val="0076691E"/>
    <w:rsid w:val="00770291"/>
    <w:rsid w:val="00773671"/>
    <w:rsid w:val="00773EC7"/>
    <w:rsid w:val="00775FCB"/>
    <w:rsid w:val="007841B8"/>
    <w:rsid w:val="007A0770"/>
    <w:rsid w:val="007A3137"/>
    <w:rsid w:val="007A44EC"/>
    <w:rsid w:val="007A670B"/>
    <w:rsid w:val="007B2E9D"/>
    <w:rsid w:val="007B528E"/>
    <w:rsid w:val="007B79AA"/>
    <w:rsid w:val="007C0B79"/>
    <w:rsid w:val="007C2693"/>
    <w:rsid w:val="007C5DA6"/>
    <w:rsid w:val="007C648D"/>
    <w:rsid w:val="007C6517"/>
    <w:rsid w:val="007D189A"/>
    <w:rsid w:val="007D18D6"/>
    <w:rsid w:val="007D2271"/>
    <w:rsid w:val="007E7DEB"/>
    <w:rsid w:val="007F6F16"/>
    <w:rsid w:val="00801271"/>
    <w:rsid w:val="00801482"/>
    <w:rsid w:val="008047D0"/>
    <w:rsid w:val="00805287"/>
    <w:rsid w:val="0080586E"/>
    <w:rsid w:val="00811242"/>
    <w:rsid w:val="0081256F"/>
    <w:rsid w:val="0081417D"/>
    <w:rsid w:val="00815163"/>
    <w:rsid w:val="00815197"/>
    <w:rsid w:val="00816AE0"/>
    <w:rsid w:val="008233FB"/>
    <w:rsid w:val="008239DB"/>
    <w:rsid w:val="00825645"/>
    <w:rsid w:val="00847368"/>
    <w:rsid w:val="00850E6D"/>
    <w:rsid w:val="00851CEE"/>
    <w:rsid w:val="00853022"/>
    <w:rsid w:val="00856459"/>
    <w:rsid w:val="00860B07"/>
    <w:rsid w:val="00862162"/>
    <w:rsid w:val="00871964"/>
    <w:rsid w:val="00873C68"/>
    <w:rsid w:val="008821B6"/>
    <w:rsid w:val="00887461"/>
    <w:rsid w:val="008913CD"/>
    <w:rsid w:val="00895567"/>
    <w:rsid w:val="008A19F3"/>
    <w:rsid w:val="008A3C7E"/>
    <w:rsid w:val="008A447D"/>
    <w:rsid w:val="008A7235"/>
    <w:rsid w:val="008A7AAC"/>
    <w:rsid w:val="008B1742"/>
    <w:rsid w:val="008B2FF6"/>
    <w:rsid w:val="008B3835"/>
    <w:rsid w:val="008B5671"/>
    <w:rsid w:val="008B57AD"/>
    <w:rsid w:val="008C0D47"/>
    <w:rsid w:val="008C30AA"/>
    <w:rsid w:val="008C6310"/>
    <w:rsid w:val="008D1AA4"/>
    <w:rsid w:val="008D417C"/>
    <w:rsid w:val="008D44C8"/>
    <w:rsid w:val="008D6356"/>
    <w:rsid w:val="008F1FF7"/>
    <w:rsid w:val="008F4105"/>
    <w:rsid w:val="008F6FA6"/>
    <w:rsid w:val="00906AF9"/>
    <w:rsid w:val="00907058"/>
    <w:rsid w:val="0090747E"/>
    <w:rsid w:val="009078D1"/>
    <w:rsid w:val="00912AA6"/>
    <w:rsid w:val="00916A74"/>
    <w:rsid w:val="0092285C"/>
    <w:rsid w:val="00922A0E"/>
    <w:rsid w:val="009236FA"/>
    <w:rsid w:val="00930B24"/>
    <w:rsid w:val="00931494"/>
    <w:rsid w:val="00940731"/>
    <w:rsid w:val="00941637"/>
    <w:rsid w:val="00944557"/>
    <w:rsid w:val="00946800"/>
    <w:rsid w:val="00950955"/>
    <w:rsid w:val="00951311"/>
    <w:rsid w:val="0095138C"/>
    <w:rsid w:val="00955863"/>
    <w:rsid w:val="00957C73"/>
    <w:rsid w:val="00962BF3"/>
    <w:rsid w:val="00963CC8"/>
    <w:rsid w:val="0096798D"/>
    <w:rsid w:val="00970E98"/>
    <w:rsid w:val="009730DA"/>
    <w:rsid w:val="0097494B"/>
    <w:rsid w:val="0097511E"/>
    <w:rsid w:val="0098081B"/>
    <w:rsid w:val="0098133E"/>
    <w:rsid w:val="009863FC"/>
    <w:rsid w:val="0098708B"/>
    <w:rsid w:val="00990EAC"/>
    <w:rsid w:val="00991D11"/>
    <w:rsid w:val="0099717C"/>
    <w:rsid w:val="00997825"/>
    <w:rsid w:val="009A1CB3"/>
    <w:rsid w:val="009A2349"/>
    <w:rsid w:val="009A66B6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D722E"/>
    <w:rsid w:val="009E070F"/>
    <w:rsid w:val="009E2DA6"/>
    <w:rsid w:val="009F1C8A"/>
    <w:rsid w:val="009F4EAB"/>
    <w:rsid w:val="009F59D7"/>
    <w:rsid w:val="009F7950"/>
    <w:rsid w:val="00A00224"/>
    <w:rsid w:val="00A0279B"/>
    <w:rsid w:val="00A06116"/>
    <w:rsid w:val="00A22E7D"/>
    <w:rsid w:val="00A25A7A"/>
    <w:rsid w:val="00A26122"/>
    <w:rsid w:val="00A3550C"/>
    <w:rsid w:val="00A43971"/>
    <w:rsid w:val="00A43D43"/>
    <w:rsid w:val="00A44332"/>
    <w:rsid w:val="00A47DF8"/>
    <w:rsid w:val="00A50EA5"/>
    <w:rsid w:val="00A51A5D"/>
    <w:rsid w:val="00A52CF3"/>
    <w:rsid w:val="00A54F03"/>
    <w:rsid w:val="00A631A3"/>
    <w:rsid w:val="00A635F7"/>
    <w:rsid w:val="00A63893"/>
    <w:rsid w:val="00A64A7D"/>
    <w:rsid w:val="00A6518F"/>
    <w:rsid w:val="00A66360"/>
    <w:rsid w:val="00A67E0B"/>
    <w:rsid w:val="00A70C76"/>
    <w:rsid w:val="00A7464D"/>
    <w:rsid w:val="00A80780"/>
    <w:rsid w:val="00A82498"/>
    <w:rsid w:val="00A8500D"/>
    <w:rsid w:val="00A8531C"/>
    <w:rsid w:val="00A93B7E"/>
    <w:rsid w:val="00AA487E"/>
    <w:rsid w:val="00AA50F6"/>
    <w:rsid w:val="00AB047F"/>
    <w:rsid w:val="00AB25E4"/>
    <w:rsid w:val="00AB276B"/>
    <w:rsid w:val="00AB465D"/>
    <w:rsid w:val="00AB69B6"/>
    <w:rsid w:val="00AB7875"/>
    <w:rsid w:val="00AC007E"/>
    <w:rsid w:val="00AC354C"/>
    <w:rsid w:val="00AC4F31"/>
    <w:rsid w:val="00AC53A7"/>
    <w:rsid w:val="00AD0231"/>
    <w:rsid w:val="00AD0740"/>
    <w:rsid w:val="00AD1E5B"/>
    <w:rsid w:val="00AD3C41"/>
    <w:rsid w:val="00AD5A08"/>
    <w:rsid w:val="00AD74DC"/>
    <w:rsid w:val="00AE4CE5"/>
    <w:rsid w:val="00AF0EDC"/>
    <w:rsid w:val="00AF478D"/>
    <w:rsid w:val="00AF7668"/>
    <w:rsid w:val="00B06B73"/>
    <w:rsid w:val="00B125F0"/>
    <w:rsid w:val="00B27F07"/>
    <w:rsid w:val="00B3164A"/>
    <w:rsid w:val="00B34FA2"/>
    <w:rsid w:val="00B36C5A"/>
    <w:rsid w:val="00B37E6B"/>
    <w:rsid w:val="00B426FB"/>
    <w:rsid w:val="00B430D3"/>
    <w:rsid w:val="00B5299A"/>
    <w:rsid w:val="00B62D3F"/>
    <w:rsid w:val="00B63A5B"/>
    <w:rsid w:val="00B6451B"/>
    <w:rsid w:val="00B6574F"/>
    <w:rsid w:val="00B6663A"/>
    <w:rsid w:val="00B704B5"/>
    <w:rsid w:val="00B7174E"/>
    <w:rsid w:val="00B775B6"/>
    <w:rsid w:val="00B84157"/>
    <w:rsid w:val="00BB0350"/>
    <w:rsid w:val="00BB2334"/>
    <w:rsid w:val="00BB41FD"/>
    <w:rsid w:val="00BB7AEE"/>
    <w:rsid w:val="00BC17B4"/>
    <w:rsid w:val="00BC283C"/>
    <w:rsid w:val="00BD2B75"/>
    <w:rsid w:val="00BD442E"/>
    <w:rsid w:val="00BD738C"/>
    <w:rsid w:val="00BE39B8"/>
    <w:rsid w:val="00BE592D"/>
    <w:rsid w:val="00BE71FF"/>
    <w:rsid w:val="00BF0033"/>
    <w:rsid w:val="00BF44A4"/>
    <w:rsid w:val="00BF69CF"/>
    <w:rsid w:val="00BF7BFF"/>
    <w:rsid w:val="00C035AA"/>
    <w:rsid w:val="00C105A1"/>
    <w:rsid w:val="00C10B2D"/>
    <w:rsid w:val="00C11E33"/>
    <w:rsid w:val="00C122F9"/>
    <w:rsid w:val="00C1681F"/>
    <w:rsid w:val="00C17699"/>
    <w:rsid w:val="00C2408C"/>
    <w:rsid w:val="00C40F11"/>
    <w:rsid w:val="00C435ED"/>
    <w:rsid w:val="00C44F52"/>
    <w:rsid w:val="00C51574"/>
    <w:rsid w:val="00C52A0D"/>
    <w:rsid w:val="00C5319F"/>
    <w:rsid w:val="00C54F79"/>
    <w:rsid w:val="00C575DB"/>
    <w:rsid w:val="00C61DF4"/>
    <w:rsid w:val="00C632E7"/>
    <w:rsid w:val="00C63B85"/>
    <w:rsid w:val="00C74204"/>
    <w:rsid w:val="00C86701"/>
    <w:rsid w:val="00C8774D"/>
    <w:rsid w:val="00C92C19"/>
    <w:rsid w:val="00C9376A"/>
    <w:rsid w:val="00C93C3A"/>
    <w:rsid w:val="00C95E8A"/>
    <w:rsid w:val="00C96227"/>
    <w:rsid w:val="00CA462A"/>
    <w:rsid w:val="00CA46E3"/>
    <w:rsid w:val="00CB0CE7"/>
    <w:rsid w:val="00CB1422"/>
    <w:rsid w:val="00CB211A"/>
    <w:rsid w:val="00CB51E2"/>
    <w:rsid w:val="00CC31F6"/>
    <w:rsid w:val="00CC3B6C"/>
    <w:rsid w:val="00CD1405"/>
    <w:rsid w:val="00CE3A3D"/>
    <w:rsid w:val="00CE4D8C"/>
    <w:rsid w:val="00CE7A30"/>
    <w:rsid w:val="00CE7A85"/>
    <w:rsid w:val="00CF3B09"/>
    <w:rsid w:val="00CF4EF6"/>
    <w:rsid w:val="00D01E4B"/>
    <w:rsid w:val="00D02534"/>
    <w:rsid w:val="00D0476C"/>
    <w:rsid w:val="00D065A6"/>
    <w:rsid w:val="00D1204C"/>
    <w:rsid w:val="00D1636A"/>
    <w:rsid w:val="00D1695C"/>
    <w:rsid w:val="00D20F86"/>
    <w:rsid w:val="00D24A5D"/>
    <w:rsid w:val="00D25CD9"/>
    <w:rsid w:val="00D26A08"/>
    <w:rsid w:val="00D270A5"/>
    <w:rsid w:val="00D2756B"/>
    <w:rsid w:val="00D2773E"/>
    <w:rsid w:val="00D3115C"/>
    <w:rsid w:val="00D31A36"/>
    <w:rsid w:val="00D37FCB"/>
    <w:rsid w:val="00D4023D"/>
    <w:rsid w:val="00D4069A"/>
    <w:rsid w:val="00D54ECC"/>
    <w:rsid w:val="00D5787A"/>
    <w:rsid w:val="00D60413"/>
    <w:rsid w:val="00D664C5"/>
    <w:rsid w:val="00D67861"/>
    <w:rsid w:val="00D7189D"/>
    <w:rsid w:val="00D730CA"/>
    <w:rsid w:val="00D7704C"/>
    <w:rsid w:val="00D801DF"/>
    <w:rsid w:val="00D86307"/>
    <w:rsid w:val="00D94F28"/>
    <w:rsid w:val="00D94F64"/>
    <w:rsid w:val="00D978E4"/>
    <w:rsid w:val="00DA0CAB"/>
    <w:rsid w:val="00DA336E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D5703"/>
    <w:rsid w:val="00DE03C1"/>
    <w:rsid w:val="00DE18B5"/>
    <w:rsid w:val="00DE1A04"/>
    <w:rsid w:val="00DF09F4"/>
    <w:rsid w:val="00DF2473"/>
    <w:rsid w:val="00DF5645"/>
    <w:rsid w:val="00E02E0B"/>
    <w:rsid w:val="00E0593E"/>
    <w:rsid w:val="00E208B0"/>
    <w:rsid w:val="00E25679"/>
    <w:rsid w:val="00E26720"/>
    <w:rsid w:val="00E36DF7"/>
    <w:rsid w:val="00E41AEE"/>
    <w:rsid w:val="00E4794F"/>
    <w:rsid w:val="00E507D2"/>
    <w:rsid w:val="00E508A7"/>
    <w:rsid w:val="00E50F28"/>
    <w:rsid w:val="00E60A44"/>
    <w:rsid w:val="00E61B22"/>
    <w:rsid w:val="00E666EA"/>
    <w:rsid w:val="00E74087"/>
    <w:rsid w:val="00E85CEA"/>
    <w:rsid w:val="00E8690C"/>
    <w:rsid w:val="00E97C53"/>
    <w:rsid w:val="00EA48FC"/>
    <w:rsid w:val="00EA6493"/>
    <w:rsid w:val="00EA70F3"/>
    <w:rsid w:val="00EA7476"/>
    <w:rsid w:val="00EB0651"/>
    <w:rsid w:val="00EB1F89"/>
    <w:rsid w:val="00EB1FC2"/>
    <w:rsid w:val="00EB6A0B"/>
    <w:rsid w:val="00EB730E"/>
    <w:rsid w:val="00EC14DF"/>
    <w:rsid w:val="00EC1BB9"/>
    <w:rsid w:val="00EC3AFF"/>
    <w:rsid w:val="00ED3B32"/>
    <w:rsid w:val="00ED4484"/>
    <w:rsid w:val="00ED4ABA"/>
    <w:rsid w:val="00ED6B45"/>
    <w:rsid w:val="00ED7346"/>
    <w:rsid w:val="00ED77F3"/>
    <w:rsid w:val="00EE45D4"/>
    <w:rsid w:val="00EF1410"/>
    <w:rsid w:val="00F05BB5"/>
    <w:rsid w:val="00F113BF"/>
    <w:rsid w:val="00F20633"/>
    <w:rsid w:val="00F20ED0"/>
    <w:rsid w:val="00F2337D"/>
    <w:rsid w:val="00F25908"/>
    <w:rsid w:val="00F26E37"/>
    <w:rsid w:val="00F30BC8"/>
    <w:rsid w:val="00F32A7C"/>
    <w:rsid w:val="00F34EC4"/>
    <w:rsid w:val="00F374E5"/>
    <w:rsid w:val="00F4271F"/>
    <w:rsid w:val="00F5416F"/>
    <w:rsid w:val="00F5534E"/>
    <w:rsid w:val="00F6042B"/>
    <w:rsid w:val="00F62A47"/>
    <w:rsid w:val="00F62DCD"/>
    <w:rsid w:val="00F64B22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A3223"/>
    <w:rsid w:val="00FA6956"/>
    <w:rsid w:val="00FB0572"/>
    <w:rsid w:val="00FB05EA"/>
    <w:rsid w:val="00FB447F"/>
    <w:rsid w:val="00FC6AE0"/>
    <w:rsid w:val="00FD0C4A"/>
    <w:rsid w:val="00FD2680"/>
    <w:rsid w:val="00FD56A2"/>
    <w:rsid w:val="00FD73B1"/>
    <w:rsid w:val="00FE77D9"/>
    <w:rsid w:val="00FF7151"/>
    <w:rsid w:val="00FF7727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4">
    <w:name w:val="List Paragraph"/>
    <w:aliases w:val="vgu_List1"/>
    <w:basedOn w:val="a0"/>
    <w:link w:val="a5"/>
    <w:uiPriority w:val="34"/>
    <w:qFormat/>
    <w:rsid w:val="006D46A3"/>
    <w:pPr>
      <w:keepLines/>
      <w:tabs>
        <w:tab w:val="left" w:pos="1276"/>
      </w:tabs>
      <w:spacing w:before="0"/>
      <w:ind w:firstLine="0"/>
    </w:pPr>
  </w:style>
  <w:style w:type="character" w:customStyle="1" w:styleId="a5">
    <w:name w:val="Абзац списка Знак"/>
    <w:aliases w:val="vgu_List1 Знак"/>
    <w:basedOn w:val="a1"/>
    <w:link w:val="a4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1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0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0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0"/>
    <w:next w:val="a0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1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1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2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0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1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0"/>
    <w:next w:val="a0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0"/>
    <w:next w:val="a0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0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0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1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0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1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1"/>
    <w:rsid w:val="00C17A21"/>
    <w:rPr>
      <w:szCs w:val="24"/>
    </w:rPr>
  </w:style>
  <w:style w:type="paragraph" w:customStyle="1" w:styleId="vguxTitleDocName">
    <w:name w:val="vgux_TitleDocName"/>
    <w:basedOn w:val="a0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0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0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0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1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0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1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0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0D0EAC"/>
  </w:style>
  <w:style w:type="character" w:customStyle="1" w:styleId="eop">
    <w:name w:val="eop"/>
    <w:basedOn w:val="a1"/>
    <w:rsid w:val="000D0EAC"/>
  </w:style>
  <w:style w:type="character" w:customStyle="1" w:styleId="UnresolvedMention">
    <w:name w:val="Unresolved Mention"/>
    <w:basedOn w:val="a1"/>
    <w:uiPriority w:val="99"/>
    <w:semiHidden/>
    <w:unhideWhenUsed/>
    <w:rsid w:val="008A7AAC"/>
    <w:rPr>
      <w:color w:val="605E5C"/>
      <w:shd w:val="clear" w:color="auto" w:fill="E1DFDD"/>
    </w:rPr>
  </w:style>
  <w:style w:type="character" w:styleId="afc">
    <w:name w:val="FollowedHyperlink"/>
    <w:basedOn w:val="a1"/>
    <w:uiPriority w:val="99"/>
    <w:semiHidden/>
    <w:unhideWhenUsed/>
    <w:rsid w:val="008A7AAC"/>
    <w:rPr>
      <w:color w:val="800080" w:themeColor="followedHyperlink"/>
      <w:u w:val="single"/>
    </w:rPr>
  </w:style>
  <w:style w:type="paragraph" w:customStyle="1" w:styleId="ds-markdown-paragraph">
    <w:name w:val="ds-markdown-paragraph"/>
    <w:basedOn w:val="a0"/>
    <w:rsid w:val="00283236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050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20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4465902-80BD-4B8A-BBB1-2D95C1983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4303</TotalTime>
  <Pages>1</Pages>
  <Words>2969</Words>
  <Characters>16927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Максим Исупов</cp:lastModifiedBy>
  <cp:revision>74</cp:revision>
  <cp:lastPrinted>2024-10-25T08:46:00Z</cp:lastPrinted>
  <dcterms:created xsi:type="dcterms:W3CDTF">2024-01-28T18:07:00Z</dcterms:created>
  <dcterms:modified xsi:type="dcterms:W3CDTF">2025-10-28T16:43:00Z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